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5604BC" w14:paraId="27E92DBF" w14:textId="77777777" w:rsidTr="00031823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2EB13AB" w14:textId="3FD1091D" w:rsidR="003D1B71" w:rsidRPr="005604BC" w:rsidRDefault="00901905" w:rsidP="003D1B71">
            <w:pPr>
              <w:pStyle w:val="Corpsdetex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1578084" wp14:editId="6B97EFEB">
                  <wp:extent cx="1475289" cy="215646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516" cy="216410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F5E6800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</w:tcPr>
          <w:p w14:paraId="2726BEFF" w14:textId="77777777" w:rsidR="00901905" w:rsidRPr="00EB4312" w:rsidRDefault="00901905" w:rsidP="00901905">
            <w:pPr>
              <w:pStyle w:val="Titre"/>
              <w:rPr>
                <w:rFonts w:asciiTheme="majorBidi" w:hAnsiTheme="majorBidi" w:cstheme="majorBidi"/>
                <w:color w:val="0070C0"/>
                <w:w w:val="66"/>
                <w:sz w:val="96"/>
                <w:szCs w:val="96"/>
              </w:rPr>
            </w:pPr>
            <w:r w:rsidRPr="00EB4312">
              <w:rPr>
                <w:rFonts w:asciiTheme="majorBidi" w:hAnsiTheme="majorBidi" w:cstheme="majorBidi"/>
                <w:color w:val="0070C0"/>
                <w:w w:val="45"/>
                <w:sz w:val="96"/>
                <w:szCs w:val="96"/>
              </w:rPr>
              <w:t>Mohamed Amir Lahyan</w:t>
            </w:r>
            <w:r w:rsidRPr="00EB4312">
              <w:rPr>
                <w:rFonts w:asciiTheme="majorBidi" w:hAnsiTheme="majorBidi" w:cstheme="majorBidi"/>
                <w:color w:val="0070C0"/>
                <w:spacing w:val="15"/>
                <w:w w:val="45"/>
                <w:sz w:val="96"/>
                <w:szCs w:val="96"/>
              </w:rPr>
              <w:t>i</w:t>
            </w:r>
          </w:p>
          <w:p w14:paraId="63C8C2E1" w14:textId="0D474847" w:rsidR="003D1B71" w:rsidRPr="00337E2E" w:rsidRDefault="009D6139" w:rsidP="00901905">
            <w:pPr>
              <w:pStyle w:val="Titre"/>
              <w:rPr>
                <w:rFonts w:asciiTheme="majorBidi" w:hAnsiTheme="majorBidi" w:cstheme="majorBidi"/>
                <w:color w:val="0070C0"/>
                <w:w w:val="66"/>
                <w:sz w:val="72"/>
                <w:szCs w:val="72"/>
              </w:rPr>
            </w:pPr>
            <w:r>
              <w:rPr>
                <w:rFonts w:asciiTheme="majorBidi" w:hAnsiTheme="majorBidi" w:cstheme="majorBidi"/>
                <w:color w:val="FF0000"/>
                <w:w w:val="66"/>
                <w:sz w:val="72"/>
                <w:szCs w:val="72"/>
              </w:rPr>
              <w:t>Recrutement des profils en informatique en Alternance</w:t>
            </w:r>
          </w:p>
        </w:tc>
      </w:tr>
      <w:tr w:rsidR="003D1B71" w:rsidRPr="00890C5A" w14:paraId="3A1A9998" w14:textId="77777777" w:rsidTr="00031823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78CC377" w14:textId="77777777" w:rsidR="003D1B71" w:rsidRPr="00890C5A" w:rsidRDefault="003D1B71">
            <w:pPr>
              <w:pStyle w:val="Corpsdetexte"/>
              <w:kinsoku w:val="0"/>
              <w:overflowPunct w:val="0"/>
              <w:rPr>
                <w:rFonts w:asciiTheme="majorBidi" w:hAnsiTheme="majorBidi" w:cstheme="majorBidi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2E338639" w14:textId="77777777" w:rsidR="003D1B71" w:rsidRPr="00890C5A" w:rsidRDefault="003D1B71" w:rsidP="00590471">
            <w:pPr>
              <w:pStyle w:val="Corpsdetexte"/>
              <w:kinsoku w:val="0"/>
              <w:overflowPunct w:val="0"/>
              <w:rPr>
                <w:rFonts w:asciiTheme="majorBidi" w:hAnsiTheme="majorBidi" w:cstheme="majorBidi"/>
              </w:rPr>
            </w:pPr>
          </w:p>
        </w:tc>
        <w:tc>
          <w:tcPr>
            <w:tcW w:w="6607" w:type="dxa"/>
            <w:vMerge w:val="restart"/>
            <w:tcBorders>
              <w:bottom w:val="single" w:sz="4" w:space="0" w:color="auto"/>
            </w:tcBorders>
            <w:vAlign w:val="bottom"/>
          </w:tcPr>
          <w:sdt>
            <w:sdtPr>
              <w:rPr>
                <w:rFonts w:asciiTheme="majorBidi" w:hAnsiTheme="majorBidi" w:cstheme="majorBidi"/>
              </w:rPr>
              <w:id w:val="1196195576"/>
              <w:placeholder>
                <w:docPart w:val="087F32C629E64A2F90D03D9594F808EE"/>
              </w:placeholder>
              <w:temporary/>
              <w:showingPlcHdr/>
              <w15:appearance w15:val="hidden"/>
            </w:sdtPr>
            <w:sdtContent>
              <w:p w14:paraId="09B0F1F5" w14:textId="77777777" w:rsidR="003D1B71" w:rsidRPr="00890C5A" w:rsidRDefault="003D1B71" w:rsidP="002A6560">
                <w:pPr>
                  <w:pStyle w:val="Titre2"/>
                  <w:rPr>
                    <w:rFonts w:asciiTheme="majorBidi" w:hAnsiTheme="majorBidi" w:cstheme="majorBidi"/>
                  </w:rPr>
                </w:pPr>
                <w:r w:rsidRPr="00C4302F">
                  <w:rPr>
                    <w:rFonts w:asciiTheme="majorBidi" w:hAnsiTheme="majorBidi" w:cstheme="majorBidi"/>
                    <w:sz w:val="36"/>
                    <w:szCs w:val="36"/>
                  </w:rPr>
                  <w:t>Expérience</w:t>
                </w:r>
              </w:p>
            </w:sdtContent>
          </w:sdt>
          <w:p w14:paraId="5D5B8A5B" w14:textId="2F9D74D4" w:rsidR="003D1B71" w:rsidRPr="00890C5A" w:rsidRDefault="00E53F8A" w:rsidP="00F2118B">
            <w:pPr>
              <w:pStyle w:val="Dates"/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890C5A">
              <w:rPr>
                <w:rFonts w:asciiTheme="majorBidi" w:hAnsiTheme="majorBidi" w:cstheme="majorBidi"/>
                <w:sz w:val="28"/>
                <w:szCs w:val="28"/>
              </w:rPr>
              <w:t>01/07/2021</w:t>
            </w:r>
            <w:r w:rsidR="003D1B71" w:rsidRPr="00890C5A">
              <w:rPr>
                <w:rFonts w:asciiTheme="majorBidi" w:eastAsia="Calibri" w:hAnsiTheme="majorBidi" w:cstheme="majorBidi"/>
                <w:sz w:val="28"/>
                <w:szCs w:val="28"/>
                <w:lang w:bidi="fr-FR"/>
              </w:rPr>
              <w:t>–</w:t>
            </w:r>
            <w:r w:rsidRPr="00890C5A">
              <w:rPr>
                <w:rFonts w:asciiTheme="majorBidi" w:hAnsiTheme="majorBidi" w:cstheme="majorBidi"/>
                <w:sz w:val="28"/>
                <w:szCs w:val="28"/>
              </w:rPr>
              <w:t>30/07/2021</w:t>
            </w:r>
          </w:p>
          <w:p w14:paraId="4697B452" w14:textId="0A1C7739" w:rsidR="00E53F8A" w:rsidRPr="00C4302F" w:rsidRDefault="004773CA" w:rsidP="00F2118B">
            <w:pPr>
              <w:pStyle w:val="Dates"/>
              <w:spacing w:line="360" w:lineRule="auto"/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</w:pPr>
            <w:r w:rsidRP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 xml:space="preserve">Stage Initiation : Apprentissage de la programmation des cartes </w:t>
            </w:r>
            <w:r w:rsidR="00933798" w:rsidRP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>embarqués Communication</w:t>
            </w:r>
            <w:r w:rsidR="00E53F8A" w:rsidRP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 xml:space="preserve"> entre deux cartes </w:t>
            </w:r>
            <w:r w:rsidRP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>A</w:t>
            </w:r>
            <w:r w:rsidR="00E53F8A" w:rsidRP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 xml:space="preserve">rduino </w:t>
            </w:r>
            <w:proofErr w:type="spellStart"/>
            <w:r w:rsidR="00933798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>U</w:t>
            </w:r>
            <w:r w:rsidR="00E53F8A" w:rsidRP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>no</w:t>
            </w:r>
            <w:proofErr w:type="spellEnd"/>
            <w:r w:rsidR="00E53F8A" w:rsidRP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 xml:space="preserve"> avec les protocoles de communications SPI, I2C, </w:t>
            </w:r>
            <w:r w:rsidR="00933798" w:rsidRP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>UART, EEPROM</w:t>
            </w:r>
            <w:r w:rsidR="00E53F8A" w:rsidRP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 xml:space="preserve"> et l’interruptions deux boutons et test </w:t>
            </w:r>
            <w:proofErr w:type="spellStart"/>
            <w:r w:rsid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>L</w:t>
            </w:r>
            <w:r w:rsidR="00E53F8A" w:rsidRP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>ed</w:t>
            </w:r>
            <w:proofErr w:type="spellEnd"/>
            <w:r w:rsid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 xml:space="preserve"> dans une société </w:t>
            </w:r>
            <w:proofErr w:type="spellStart"/>
            <w:r w:rsid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>Robotika</w:t>
            </w:r>
            <w:proofErr w:type="spellEnd"/>
            <w:r w:rsid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 xml:space="preserve"> technologie</w:t>
            </w:r>
            <w:r w:rsidR="00E53F8A" w:rsidRP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>.</w:t>
            </w:r>
          </w:p>
          <w:p w14:paraId="1BD7B022" w14:textId="3EFB5A89" w:rsidR="003D1B71" w:rsidRPr="00C4302F" w:rsidRDefault="00E53F8A" w:rsidP="00F2118B">
            <w:pPr>
              <w:pStyle w:val="Dates"/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</w:rPr>
              <w:t>15/01/2022</w:t>
            </w:r>
            <w:r w:rsidR="003D1B71" w:rsidRPr="00C4302F">
              <w:rPr>
                <w:rFonts w:asciiTheme="majorBidi" w:eastAsia="Calibri" w:hAnsiTheme="majorBidi" w:cstheme="majorBidi"/>
                <w:sz w:val="28"/>
                <w:szCs w:val="28"/>
                <w:lang w:bidi="fr-FR"/>
              </w:rPr>
              <w:t>–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>15/02/2022</w:t>
            </w:r>
          </w:p>
          <w:p w14:paraId="708D1157" w14:textId="59EF8B6C" w:rsidR="003D1B71" w:rsidRDefault="004773CA" w:rsidP="00F2118B">
            <w:pPr>
              <w:pStyle w:val="Dates"/>
              <w:spacing w:line="360" w:lineRule="auto"/>
              <w:rPr>
                <w:rFonts w:asciiTheme="majorBidi" w:hAnsiTheme="majorBidi" w:cstheme="majorBidi"/>
              </w:rPr>
            </w:pPr>
            <w:r w:rsidRP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 xml:space="preserve">Stage de perfectionnements : projet camera avec la programmation </w:t>
            </w:r>
            <w:r w:rsidR="006F63E1" w:rsidRP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>Python</w:t>
            </w:r>
            <w:r w:rsidRP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 xml:space="preserve"> sur la carte Raspberry Pi </w:t>
            </w:r>
            <w:r w:rsidR="008A0488" w:rsidRP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>4</w:t>
            </w:r>
            <w:r w:rsidR="008A0488" w:rsidRPr="006357E0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 xml:space="preserve"> dans</w:t>
            </w:r>
            <w:r w:rsid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 xml:space="preserve"> une société </w:t>
            </w:r>
            <w:proofErr w:type="spellStart"/>
            <w:r w:rsid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>Robotika</w:t>
            </w:r>
            <w:proofErr w:type="spellEnd"/>
            <w:r w:rsid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 xml:space="preserve"> technologie</w:t>
            </w:r>
            <w:r w:rsidRPr="00890C5A">
              <w:rPr>
                <w:rFonts w:asciiTheme="majorBidi" w:hAnsiTheme="majorBidi" w:cstheme="majorBidi"/>
              </w:rPr>
              <w:t>.</w:t>
            </w:r>
          </w:p>
          <w:p w14:paraId="0B983423" w14:textId="5B229A27" w:rsidR="006F63E1" w:rsidRDefault="006F63E1" w:rsidP="006F63E1">
            <w:pPr>
              <w:pStyle w:val="Dates"/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06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>/0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>/202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3</w:t>
            </w:r>
            <w:r w:rsidRPr="00C4302F">
              <w:rPr>
                <w:rFonts w:asciiTheme="majorBidi" w:eastAsia="Calibri" w:hAnsiTheme="majorBidi" w:cstheme="majorBidi"/>
                <w:sz w:val="28"/>
                <w:szCs w:val="28"/>
                <w:lang w:bidi="fr-FR"/>
              </w:rPr>
              <w:t>–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31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>/0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5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>/202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3</w:t>
            </w:r>
          </w:p>
          <w:p w14:paraId="08D22080" w14:textId="7CC7C558" w:rsidR="006F63E1" w:rsidRDefault="006F63E1" w:rsidP="006F63E1">
            <w:pPr>
              <w:pStyle w:val="Dates"/>
              <w:spacing w:line="360" w:lineRule="auto"/>
              <w:rPr>
                <w:rFonts w:asciiTheme="majorBidi" w:hAnsiTheme="majorBidi" w:cstheme="majorBidi"/>
              </w:rPr>
            </w:pPr>
            <w:r w:rsidRPr="00C4302F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>Stage</w:t>
            </w:r>
            <w:r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 xml:space="preserve"> fin d’étude : </w:t>
            </w:r>
            <w:r w:rsidR="008A0488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>Le p</w:t>
            </w:r>
            <w:r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>rojet</w:t>
            </w:r>
            <w:r w:rsidR="008A0488"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 xml:space="preserve"> personnalisé Etude, conception et réalisation de la commande d’un chariot élévateur électrique </w:t>
            </w:r>
            <w:r>
              <w:rPr>
                <w:rFonts w:asciiTheme="majorBidi" w:hAnsiTheme="majorBidi" w:cstheme="majorBidi"/>
                <w:b w:val="0"/>
                <w:bCs/>
                <w:sz w:val="28"/>
                <w:szCs w:val="28"/>
              </w:rPr>
              <w:t>dans une société ACIM.</w:t>
            </w:r>
          </w:p>
          <w:p w14:paraId="23BFAE8E" w14:textId="07862B1F" w:rsidR="006F63E1" w:rsidRPr="008159AB" w:rsidRDefault="006F63E1" w:rsidP="008159AB">
            <w:pPr>
              <w:pStyle w:val="Dates"/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  <w:p w14:paraId="136C6F47" w14:textId="6E41A1EE" w:rsidR="004773CA" w:rsidRPr="00C4302F" w:rsidRDefault="004773CA" w:rsidP="004773CA">
            <w:pPr>
              <w:pStyle w:val="Titre2"/>
              <w:rPr>
                <w:rFonts w:asciiTheme="majorBidi" w:hAnsiTheme="majorBidi" w:cstheme="majorBidi"/>
                <w:sz w:val="36"/>
                <w:szCs w:val="36"/>
              </w:rPr>
            </w:pPr>
            <w:r w:rsidRPr="00C4302F">
              <w:rPr>
                <w:rFonts w:asciiTheme="majorBidi" w:hAnsiTheme="majorBidi" w:cstheme="majorBidi"/>
                <w:sz w:val="36"/>
                <w:szCs w:val="36"/>
              </w:rPr>
              <w:lastRenderedPageBreak/>
              <w:t>Parcours Professionnel</w:t>
            </w:r>
          </w:p>
          <w:p w14:paraId="66EE215E" w14:textId="6936EAA6" w:rsidR="004773CA" w:rsidRPr="00C4302F" w:rsidRDefault="004773CA" w:rsidP="00F2118B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302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01/11/2022-14/12/2022</w:t>
            </w:r>
          </w:p>
          <w:p w14:paraId="4256F198" w14:textId="622BF709" w:rsidR="004773CA" w:rsidRPr="00C4302F" w:rsidRDefault="004773CA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</w:rPr>
              <w:t>Projet</w:t>
            </w:r>
            <w:r w:rsidR="00890C5A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1</w:t>
            </w:r>
            <w:r w:rsidR="000A349C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0A349C" w:rsidRPr="00031823">
              <w:rPr>
                <w:rFonts w:asciiTheme="majorBidi" w:hAnsiTheme="majorBidi" w:cstheme="majorBidi"/>
                <w:sz w:val="28"/>
                <w:szCs w:val="28"/>
              </w:rPr>
              <w:t>personnalisé</w:t>
            </w:r>
            <w:r w:rsidR="00890C5A" w:rsidRPr="00C4302F">
              <w:rPr>
                <w:rFonts w:asciiTheme="majorBidi" w:hAnsiTheme="majorBidi" w:cstheme="majorBidi"/>
                <w:sz w:val="28"/>
                <w:szCs w:val="28"/>
              </w:rPr>
              <w:t> :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station météo </w:t>
            </w:r>
            <w:r w:rsidR="006F63E1" w:rsidRPr="00C4302F">
              <w:rPr>
                <w:rFonts w:asciiTheme="majorBidi" w:hAnsiTheme="majorBidi" w:cstheme="majorBidi"/>
                <w:sz w:val="28"/>
                <w:szCs w:val="28"/>
              </w:rPr>
              <w:t>et arrosage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avec la carte wifi ESP8266 sans des capteurs (afficher grandeurs physiques avec </w:t>
            </w:r>
            <w:proofErr w:type="spellStart"/>
            <w:r w:rsidRPr="00C4302F">
              <w:rPr>
                <w:rFonts w:asciiTheme="majorBidi" w:hAnsiTheme="majorBidi" w:cstheme="majorBidi"/>
                <w:sz w:val="28"/>
                <w:szCs w:val="28"/>
              </w:rPr>
              <w:t>weather</w:t>
            </w:r>
            <w:proofErr w:type="spellEnd"/>
            <w:r w:rsidR="002E2300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) et afficher les </w:t>
            </w:r>
            <w:r w:rsidR="006F63E1" w:rsidRPr="00C4302F">
              <w:rPr>
                <w:rFonts w:asciiTheme="majorBidi" w:hAnsiTheme="majorBidi" w:cstheme="majorBidi"/>
                <w:sz w:val="28"/>
                <w:szCs w:val="28"/>
              </w:rPr>
              <w:t>dernières statistiques</w:t>
            </w:r>
            <w:r w:rsidR="002E2300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890C5A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des </w:t>
            </w:r>
            <w:r w:rsidR="002E2300" w:rsidRPr="00C4302F">
              <w:rPr>
                <w:rFonts w:asciiTheme="majorBidi" w:hAnsiTheme="majorBidi" w:cstheme="majorBidi"/>
                <w:sz w:val="28"/>
                <w:szCs w:val="28"/>
              </w:rPr>
              <w:t>grandeurs</w:t>
            </w:r>
            <w:r w:rsidR="00890C5A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6F63E1" w:rsidRPr="00C4302F">
              <w:rPr>
                <w:rFonts w:asciiTheme="majorBidi" w:hAnsiTheme="majorBidi" w:cstheme="majorBidi"/>
                <w:sz w:val="28"/>
                <w:szCs w:val="28"/>
              </w:rPr>
              <w:t>physiques et</w:t>
            </w:r>
            <w:r w:rsidR="002E2300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communiques avec </w:t>
            </w:r>
            <w:r w:rsidR="006F63E1" w:rsidRPr="00C4302F">
              <w:rPr>
                <w:rFonts w:asciiTheme="majorBidi" w:hAnsiTheme="majorBidi" w:cstheme="majorBidi"/>
                <w:sz w:val="28"/>
                <w:szCs w:val="28"/>
              </w:rPr>
              <w:t>la carte</w:t>
            </w:r>
            <w:r w:rsidR="002E2300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dans </w:t>
            </w:r>
            <w:r w:rsidR="00890C5A" w:rsidRPr="00C4302F">
              <w:rPr>
                <w:rFonts w:asciiTheme="majorBidi" w:hAnsiTheme="majorBidi" w:cstheme="majorBidi"/>
                <w:sz w:val="28"/>
                <w:szCs w:val="28"/>
              </w:rPr>
              <w:t>n'importe quelle place du monde</w:t>
            </w:r>
            <w:r w:rsidR="002E2300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avec l’intégration </w:t>
            </w:r>
            <w:r w:rsidR="006F63E1" w:rsidRPr="00C4302F">
              <w:rPr>
                <w:rFonts w:asciiTheme="majorBidi" w:hAnsiTheme="majorBidi" w:cstheme="majorBidi"/>
                <w:sz w:val="28"/>
                <w:szCs w:val="28"/>
              </w:rPr>
              <w:t>de la base</w:t>
            </w:r>
            <w:r w:rsidR="002E2300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de données et </w:t>
            </w:r>
            <w:r w:rsidR="006F63E1" w:rsidRPr="00C4302F">
              <w:rPr>
                <w:rFonts w:asciiTheme="majorBidi" w:hAnsiTheme="majorBidi" w:cstheme="majorBidi"/>
                <w:sz w:val="28"/>
                <w:szCs w:val="28"/>
              </w:rPr>
              <w:t>ouvrir électrovanne</w:t>
            </w:r>
            <w:r w:rsidR="00890C5A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par rapport les conditions.</w:t>
            </w:r>
          </w:p>
          <w:p w14:paraId="6D756300" w14:textId="625A23EA" w:rsidR="00890C5A" w:rsidRDefault="00890C5A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</w:rPr>
              <w:t>Projet 2</w:t>
            </w:r>
            <w:r w:rsidR="000A349C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0A349C" w:rsidRPr="00031823">
              <w:rPr>
                <w:rFonts w:asciiTheme="majorBidi" w:hAnsiTheme="majorBidi" w:cstheme="majorBidi"/>
                <w:sz w:val="28"/>
                <w:szCs w:val="28"/>
              </w:rPr>
              <w:t>personnalisé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> : Parking voiture Intelligent</w:t>
            </w:r>
            <w:r w:rsidR="007858B3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14:paraId="426A957C" w14:textId="4C7FA6E4" w:rsidR="007A25B5" w:rsidRDefault="007A25B5" w:rsidP="00F2118B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A25B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18/04/2022-28/05/2022</w:t>
            </w:r>
          </w:p>
          <w:p w14:paraId="1F9837EB" w14:textId="7B0A66B3" w:rsidR="00031823" w:rsidRDefault="007A25B5" w:rsidP="00031823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Projet</w:t>
            </w:r>
            <w:r w:rsidR="000A349C">
              <w:rPr>
                <w:rFonts w:asciiTheme="majorBidi" w:hAnsiTheme="majorBidi" w:cstheme="majorBidi"/>
                <w:sz w:val="28"/>
                <w:szCs w:val="28"/>
              </w:rPr>
              <w:t xml:space="preserve"> 1</w:t>
            </w:r>
            <w:r w:rsidR="00031823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031823" w:rsidRPr="00031823">
              <w:rPr>
                <w:rFonts w:asciiTheme="majorBidi" w:hAnsiTheme="majorBidi" w:cstheme="majorBidi"/>
                <w:sz w:val="28"/>
                <w:szCs w:val="28"/>
              </w:rPr>
              <w:t>personnalisé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031823" w:rsidRPr="00031823">
              <w:rPr>
                <w:rFonts w:asciiTheme="majorBidi" w:hAnsiTheme="majorBidi" w:cstheme="majorBidi"/>
                <w:sz w:val="28"/>
                <w:szCs w:val="28"/>
              </w:rPr>
              <w:t xml:space="preserve">Soft </w:t>
            </w:r>
            <w:proofErr w:type="spellStart"/>
            <w:r w:rsidR="00031823" w:rsidRPr="00031823">
              <w:rPr>
                <w:rFonts w:asciiTheme="majorBidi" w:hAnsiTheme="majorBidi" w:cstheme="majorBidi"/>
                <w:sz w:val="28"/>
                <w:szCs w:val="28"/>
              </w:rPr>
              <w:t>skills</w:t>
            </w:r>
            <w:proofErr w:type="spellEnd"/>
            <w:r w:rsidR="00031823">
              <w:rPr>
                <w:rFonts w:asciiTheme="majorBidi" w:hAnsiTheme="majorBidi" w:cstheme="majorBidi"/>
                <w:sz w:val="28"/>
                <w:szCs w:val="28"/>
              </w:rPr>
              <w:t xml:space="preserve"> : Création site web </w:t>
            </w:r>
          </w:p>
          <w:p w14:paraId="1D04C285" w14:textId="79BD156A" w:rsidR="007A25B5" w:rsidRDefault="00031823" w:rsidP="00031823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D’e-commerce dynamiques programmé </w:t>
            </w:r>
            <w:r w:rsidR="000A349C">
              <w:rPr>
                <w:rFonts w:asciiTheme="majorBidi" w:hAnsiTheme="majorBidi" w:cstheme="majorBidi"/>
                <w:sz w:val="28"/>
                <w:szCs w:val="28"/>
              </w:rPr>
              <w:t xml:space="preserve">par le langage PHP connecter à la base de données </w:t>
            </w:r>
            <w:r w:rsidR="000A349C" w:rsidRPr="000A349C"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  <w:t>côté serveur contient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deux parties, partie client et partie admin ce site bien développer et </w:t>
            </w:r>
            <w:r w:rsidR="000A349C">
              <w:rPr>
                <w:rFonts w:asciiTheme="majorBidi" w:hAnsiTheme="majorBidi" w:cstheme="majorBidi"/>
                <w:sz w:val="28"/>
                <w:szCs w:val="28"/>
              </w:rPr>
              <w:t>ça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marche bien avec les outils de développement avancer</w:t>
            </w:r>
            <w:r w:rsidR="00780766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780766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 xml:space="preserve">HTML5, CSS, javascript, responsive, JQuery, CSS </w:t>
            </w:r>
            <w:r w:rsidR="00DA7BD6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avancer, …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 </w:t>
            </w:r>
          </w:p>
          <w:p w14:paraId="157C6236" w14:textId="6CE26AD8" w:rsidR="00DA7BD6" w:rsidRDefault="00DA7BD6" w:rsidP="00DA7BD6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Projet 2 </w:t>
            </w:r>
            <w:r w:rsidRPr="00031823">
              <w:rPr>
                <w:rFonts w:asciiTheme="majorBidi" w:hAnsiTheme="majorBidi" w:cstheme="majorBidi"/>
                <w:sz w:val="28"/>
                <w:szCs w:val="28"/>
              </w:rPr>
              <w:t>personnalisé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031823">
              <w:rPr>
                <w:rFonts w:asciiTheme="majorBidi" w:hAnsiTheme="majorBidi" w:cstheme="majorBidi"/>
                <w:sz w:val="28"/>
                <w:szCs w:val="28"/>
              </w:rPr>
              <w:t xml:space="preserve">Soft </w:t>
            </w:r>
            <w:proofErr w:type="spellStart"/>
            <w:r w:rsidRPr="00031823">
              <w:rPr>
                <w:rFonts w:asciiTheme="majorBidi" w:hAnsiTheme="majorBidi" w:cstheme="majorBidi"/>
                <w:sz w:val="28"/>
                <w:szCs w:val="28"/>
              </w:rPr>
              <w:t>skills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 : Projet montre numérique, Arduino avec </w:t>
            </w:r>
            <w:r w:rsidRPr="00DA7BD6">
              <w:rPr>
                <w:rFonts w:asciiTheme="majorBidi" w:hAnsiTheme="majorBidi" w:cstheme="majorBidi"/>
                <w:sz w:val="28"/>
                <w:szCs w:val="28"/>
              </w:rPr>
              <w:t>4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DA7BD6">
              <w:rPr>
                <w:rFonts w:asciiTheme="majorBidi" w:hAnsiTheme="majorBidi" w:cstheme="majorBidi"/>
                <w:sz w:val="28"/>
                <w:szCs w:val="28"/>
              </w:rPr>
              <w:t>afficheurs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DA7BD6">
              <w:rPr>
                <w:rFonts w:asciiTheme="majorBidi" w:hAnsiTheme="majorBidi" w:cstheme="majorBidi"/>
                <w:sz w:val="28"/>
                <w:szCs w:val="28"/>
              </w:rPr>
              <w:t>7segments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, BCD et deux boutons. </w:t>
            </w:r>
          </w:p>
          <w:p w14:paraId="0D4C8E77" w14:textId="77777777" w:rsidR="008159AB" w:rsidRDefault="008159AB" w:rsidP="00DA7BD6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</w:p>
          <w:p w14:paraId="6EF10271" w14:textId="5BDBF4AE" w:rsidR="00DA7BD6" w:rsidRPr="00DA7BD6" w:rsidRDefault="00DA7BD6" w:rsidP="00DA7BD6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DA7BD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15/12/2020-10/01/2021</w:t>
            </w:r>
          </w:p>
          <w:p w14:paraId="5987029A" w14:textId="1E4A24DF" w:rsidR="007A25B5" w:rsidRPr="00C4302F" w:rsidRDefault="00AD4BBA" w:rsidP="00AD4BBA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Projet personnalisé</w:t>
            </w:r>
            <w:r w:rsidR="00DA7BD6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DA7BD6" w:rsidRPr="00031823">
              <w:rPr>
                <w:rFonts w:asciiTheme="majorBidi" w:hAnsiTheme="majorBidi" w:cstheme="majorBidi"/>
                <w:sz w:val="28"/>
                <w:szCs w:val="28"/>
              </w:rPr>
              <w:t xml:space="preserve">Soft </w:t>
            </w:r>
            <w:proofErr w:type="spellStart"/>
            <w:r w:rsidR="00DA7BD6" w:rsidRPr="00031823">
              <w:rPr>
                <w:rFonts w:asciiTheme="majorBidi" w:hAnsiTheme="majorBidi" w:cstheme="majorBidi"/>
                <w:sz w:val="28"/>
                <w:szCs w:val="28"/>
              </w:rPr>
              <w:t>skills</w:t>
            </w:r>
            <w:proofErr w:type="spellEnd"/>
            <w:r w:rsidR="00DA7BD6">
              <w:rPr>
                <w:rFonts w:asciiTheme="majorBidi" w:hAnsiTheme="majorBidi" w:cstheme="majorBidi"/>
                <w:sz w:val="28"/>
                <w:szCs w:val="28"/>
              </w:rPr>
              <w:t xml:space="preserve"> : Création site web dynamiques plateforme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ISET Sfax (les départements, les spécialités, les cours, ...) programmé</w:t>
            </w:r>
            <w:r w:rsidR="00DA7BD6">
              <w:rPr>
                <w:rFonts w:asciiTheme="majorBidi" w:hAnsiTheme="majorBidi" w:cstheme="majorBidi"/>
                <w:sz w:val="28"/>
                <w:szCs w:val="28"/>
              </w:rPr>
              <w:t xml:space="preserve"> par </w:t>
            </w:r>
            <w:r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HTML5, CSS, javascript, responsive, JQuery, CSS avancer, …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 </w:t>
            </w:r>
            <w:r w:rsidR="00DA7BD6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  <w:p w14:paraId="429F729F" w14:textId="30BCA165" w:rsidR="00890C5A" w:rsidRPr="00C4302F" w:rsidRDefault="00890C5A" w:rsidP="00F2118B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302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01/06/2018-30/08/2018 :</w:t>
            </w:r>
          </w:p>
          <w:p w14:paraId="7082884C" w14:textId="175398D5" w:rsidR="00890C5A" w:rsidRPr="00933798" w:rsidRDefault="00933798" w:rsidP="00933798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pacing w:line="540" w:lineRule="atLeast"/>
              <w:rPr>
                <w:rFonts w:ascii="inherit" w:eastAsia="Times New Roman" w:hAnsi="inherit" w:cs="Courier New"/>
                <w:color w:val="202124"/>
                <w:sz w:val="42"/>
                <w:szCs w:val="42"/>
                <w:lang w:eastAsia="fr-FR"/>
              </w:rPr>
            </w:pPr>
            <w:r w:rsidRPr="00933798">
              <w:rPr>
                <w:rFonts w:asciiTheme="majorBidi" w:hAnsiTheme="majorBidi" w:cstheme="majorBidi"/>
                <w:sz w:val="28"/>
                <w:szCs w:val="28"/>
              </w:rPr>
              <w:t xml:space="preserve">J'ai travaillé </w:t>
            </w:r>
            <w:r w:rsidR="00890C5A" w:rsidRPr="00C4302F">
              <w:rPr>
                <w:rFonts w:asciiTheme="majorBidi" w:hAnsiTheme="majorBidi" w:cstheme="majorBidi"/>
                <w:sz w:val="28"/>
                <w:szCs w:val="28"/>
              </w:rPr>
              <w:t>dans une entreprise industrielle de produits automobiles.</w:t>
            </w:r>
          </w:p>
          <w:p w14:paraId="6427562F" w14:textId="08225B0A" w:rsidR="004773CA" w:rsidRPr="00C4302F" w:rsidRDefault="00933798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933798">
              <w:rPr>
                <w:rFonts w:asciiTheme="majorBidi" w:hAnsiTheme="majorBidi" w:cstheme="majorBidi"/>
                <w:sz w:val="28"/>
                <w:szCs w:val="28"/>
              </w:rPr>
              <w:t xml:space="preserve">J'ai travaillé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avec</w:t>
            </w:r>
            <w:r w:rsidR="00890C5A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mon père dans le domaine de </w:t>
            </w:r>
            <w:r w:rsidR="006F63E1" w:rsidRPr="00E014CA">
              <w:rPr>
                <w:rFonts w:asciiTheme="majorBidi" w:hAnsiTheme="majorBidi" w:cstheme="majorBidi"/>
                <w:sz w:val="28"/>
                <w:szCs w:val="28"/>
              </w:rPr>
              <w:t>Sculpteur sur plâtre</w:t>
            </w:r>
            <w:r w:rsidR="006F63E1">
              <w:t xml:space="preserve"> </w:t>
            </w:r>
            <w:r w:rsidR="00E014CA">
              <w:rPr>
                <w:rFonts w:asciiTheme="majorBidi" w:hAnsiTheme="majorBidi" w:cstheme="majorBidi"/>
                <w:sz w:val="28"/>
                <w:szCs w:val="28"/>
              </w:rPr>
              <w:t xml:space="preserve">et </w:t>
            </w:r>
            <w:r w:rsidR="00890C5A" w:rsidRPr="00C4302F">
              <w:rPr>
                <w:rFonts w:asciiTheme="majorBidi" w:hAnsiTheme="majorBidi" w:cstheme="majorBidi"/>
                <w:sz w:val="28"/>
                <w:szCs w:val="28"/>
              </w:rPr>
              <w:t>décoration de faux plafond,3 ans de vacances d'été le dernier de 2017.</w:t>
            </w:r>
          </w:p>
          <w:sdt>
            <w:sdtPr>
              <w:rPr>
                <w:rFonts w:asciiTheme="majorBidi" w:hAnsiTheme="majorBidi" w:cstheme="majorBidi"/>
              </w:rPr>
              <w:id w:val="-1554227259"/>
              <w:placeholder>
                <w:docPart w:val="11832DE3532A4BC78208F425D429D035"/>
              </w:placeholder>
              <w:temporary/>
              <w:showingPlcHdr/>
              <w15:appearance w15:val="hidden"/>
            </w:sdtPr>
            <w:sdtContent>
              <w:p w14:paraId="6EDF1FEA" w14:textId="078AAC55" w:rsidR="003D1B71" w:rsidRPr="00890C5A" w:rsidRDefault="003D1B71" w:rsidP="002A6560">
                <w:pPr>
                  <w:pStyle w:val="Titre2"/>
                  <w:rPr>
                    <w:rFonts w:asciiTheme="majorBidi" w:hAnsiTheme="majorBidi" w:cstheme="majorBidi"/>
                  </w:rPr>
                </w:pPr>
                <w:r w:rsidRPr="00C4302F">
                  <w:rPr>
                    <w:rFonts w:asciiTheme="majorBidi" w:hAnsiTheme="majorBidi" w:cstheme="majorBidi"/>
                    <w:sz w:val="36"/>
                    <w:szCs w:val="36"/>
                  </w:rPr>
                  <w:t>Formation</w:t>
                </w:r>
              </w:p>
            </w:sdtContent>
          </w:sdt>
          <w:p w14:paraId="55850C0D" w14:textId="122AAB6E" w:rsidR="00901905" w:rsidRDefault="00901905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L'Institut Supérieur des Etudes Technologiques de </w:t>
            </w:r>
            <w:r w:rsidRPr="00031823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Sfax</w:t>
            </w:r>
            <w:r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 est un établissement public doté de la personnalité civile et de l'autonomie financière.</w:t>
            </w:r>
          </w:p>
          <w:p w14:paraId="09FF570F" w14:textId="6E91D0C8" w:rsidR="00A62D8D" w:rsidRDefault="00A62D8D" w:rsidP="00F2118B">
            <w:pPr>
              <w:spacing w:line="360" w:lineRule="auto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</w:pPr>
            <w:r w:rsidRPr="00933798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  <w:t>Majeur</w:t>
            </w:r>
            <w:r w:rsidR="00E014CA" w:rsidRPr="00933798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  <w:t xml:space="preserve"> je </w:t>
            </w:r>
            <w:r w:rsidR="00933798" w:rsidRPr="00933798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  <w:t>suis Classé</w:t>
            </w:r>
            <w:r w:rsidR="00E014CA" w:rsidRPr="00933798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  <w:t xml:space="preserve"> troisième à la </w:t>
            </w:r>
            <w:r w:rsidR="00933798" w:rsidRPr="00933798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  <w:t>Département des</w:t>
            </w:r>
            <w:r w:rsidR="00E014CA" w:rsidRPr="00933798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  <w:t xml:space="preserve"> Technologies de l'Informatique Spécialité systèmes embraques et </w:t>
            </w:r>
            <w:r w:rsidR="00933798" w:rsidRPr="00933798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  <w:t>mobiles,</w:t>
            </w:r>
            <w:r w:rsidR="00E014CA" w:rsidRPr="00933798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  <w:t xml:space="preserve"> deux années de suite </w:t>
            </w:r>
            <w:r w:rsidR="00933798" w:rsidRPr="00933798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  <w:t>Moyennes générales entre 15 et 16.</w:t>
            </w:r>
          </w:p>
          <w:p w14:paraId="7CC6EC7C" w14:textId="547E1ECC" w:rsidR="007F63CF" w:rsidRDefault="007F63CF" w:rsidP="00F2118B">
            <w:pPr>
              <w:spacing w:line="360" w:lineRule="auto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  <w:t>J’ai réussi mon projet fin d’étude d’une mention très bien 17/20.</w:t>
            </w:r>
          </w:p>
          <w:p w14:paraId="36691CB3" w14:textId="77777777" w:rsidR="00AD4BBA" w:rsidRPr="00933798" w:rsidRDefault="00AD4BBA" w:rsidP="00F2118B">
            <w:pPr>
              <w:spacing w:line="360" w:lineRule="auto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</w:pPr>
          </w:p>
          <w:p w14:paraId="6B036D35" w14:textId="77777777" w:rsidR="00933798" w:rsidRPr="00A62D8D" w:rsidRDefault="00933798" w:rsidP="00F2118B">
            <w:pPr>
              <w:spacing w:line="360" w:lineRule="auto"/>
              <w:rPr>
                <w:rFonts w:asciiTheme="majorBidi" w:hAnsiTheme="majorBidi" w:cstheme="majorBidi"/>
                <w:color w:val="FF0000"/>
                <w:sz w:val="28"/>
                <w:szCs w:val="28"/>
                <w:shd w:val="clear" w:color="auto" w:fill="FFFFFF"/>
              </w:rPr>
            </w:pPr>
          </w:p>
          <w:p w14:paraId="2FB4823C" w14:textId="67840AF0" w:rsidR="00901905" w:rsidRPr="00F2118B" w:rsidRDefault="00901905" w:rsidP="00F2118B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/>
              </w:rPr>
              <w:lastRenderedPageBreak/>
              <w:t>15/09/2022</w:t>
            </w:r>
            <w:r w:rsidR="00C4302F" w:rsidRPr="00C4302F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/>
              </w:rPr>
              <w:t>- 14/12/2022</w:t>
            </w:r>
            <w:r w:rsidRPr="00C4302F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/>
              </w:rPr>
              <w:t> :</w:t>
            </w:r>
          </w:p>
          <w:p w14:paraId="7B2E641D" w14:textId="4FA49591" w:rsidR="00901905" w:rsidRPr="00C4302F" w:rsidRDefault="00901905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Programmation des capteurs avec le langage python sur la carte Raspberry Pi.</w:t>
            </w:r>
          </w:p>
          <w:p w14:paraId="5582D766" w14:textId="77777777" w:rsidR="00901905" w:rsidRPr="00C4302F" w:rsidRDefault="00901905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Développement d'applications mobiles :</w:t>
            </w:r>
          </w:p>
          <w:p w14:paraId="2134A7C6" w14:textId="3CED686F" w:rsidR="00901905" w:rsidRPr="00F2118B" w:rsidRDefault="00901905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 xml:space="preserve">Avec le langage Java et </w:t>
            </w:r>
            <w:r w:rsidR="0070556E"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SQL.</w:t>
            </w:r>
          </w:p>
          <w:p w14:paraId="6CFE36C2" w14:textId="6F87B4A6" w:rsidR="00901905" w:rsidRPr="00C4302F" w:rsidRDefault="00901905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Réseau :</w:t>
            </w:r>
          </w:p>
          <w:p w14:paraId="716D793A" w14:textId="7D674BA5" w:rsidR="00ED5D97" w:rsidRPr="00C4302F" w:rsidRDefault="00901905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VMware Player avec </w:t>
            </w:r>
            <w:proofErr w:type="spellStart"/>
            <w:r w:rsidR="00567D2A" w:rsidRPr="00C4302F">
              <w:rPr>
                <w:rFonts w:asciiTheme="majorBidi" w:hAnsiTheme="majorBidi" w:cstheme="majorBidi"/>
                <w:sz w:val="28"/>
                <w:szCs w:val="28"/>
              </w:rPr>
              <w:t>Xubuntos</w:t>
            </w:r>
            <w:proofErr w:type="spellEnd"/>
            <w:r w:rsidR="00567D2A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pour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70556E" w:rsidRPr="00C4302F">
              <w:rPr>
                <w:rFonts w:asciiTheme="majorBidi" w:hAnsiTheme="majorBidi" w:cstheme="majorBidi"/>
                <w:sz w:val="28"/>
                <w:szCs w:val="28"/>
              </w:rPr>
              <w:t>les communications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des capteurs </w:t>
            </w:r>
            <w:r w:rsidR="0070556E" w:rsidRPr="00C4302F">
              <w:rPr>
                <w:rFonts w:asciiTheme="majorBidi" w:hAnsiTheme="majorBidi" w:cstheme="majorBidi"/>
                <w:sz w:val="28"/>
                <w:szCs w:val="28"/>
              </w:rPr>
              <w:t>du réseau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sans fils. </w:t>
            </w:r>
          </w:p>
          <w:p w14:paraId="1F9F4671" w14:textId="77777777" w:rsidR="00E223C0" w:rsidRPr="00C4302F" w:rsidRDefault="00ED5D97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</w:rPr>
              <w:t>Acquisition des données</w:t>
            </w:r>
            <w:r w:rsidR="00E223C0" w:rsidRPr="00C4302F">
              <w:rPr>
                <w:rFonts w:asciiTheme="majorBidi" w:hAnsiTheme="majorBidi" w:cstheme="majorBidi"/>
                <w:sz w:val="28"/>
                <w:szCs w:val="28"/>
              </w:rPr>
              <w:t> :</w:t>
            </w:r>
          </w:p>
          <w:p w14:paraId="66E54851" w14:textId="7258F4B9" w:rsidR="00E223C0" w:rsidRPr="00C4302F" w:rsidRDefault="00F2118B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Electroniques </w:t>
            </w:r>
            <w:r w:rsidR="00E223C0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 lire la tension de sortie et afficher la courbe.</w:t>
            </w:r>
            <w:r w:rsidR="00ED5D97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  <w:p w14:paraId="74A0C870" w14:textId="6E14967A" w:rsidR="00E223C0" w:rsidRPr="00C4302F" w:rsidRDefault="00E223C0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</w:rPr>
              <w:t>Services web </w:t>
            </w:r>
            <w:r w:rsidR="00174AFF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et intégration déploiement web 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>:</w:t>
            </w:r>
          </w:p>
          <w:p w14:paraId="425DE528" w14:textId="5E6656B0" w:rsidR="00901905" w:rsidRPr="00F2118B" w:rsidRDefault="00174AFF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Programmation </w:t>
            </w:r>
            <w:r w:rsidR="00E223C0" w:rsidRPr="00C4302F">
              <w:rPr>
                <w:rFonts w:asciiTheme="majorBidi" w:hAnsiTheme="majorBidi" w:cstheme="majorBidi"/>
                <w:sz w:val="28"/>
                <w:szCs w:val="28"/>
              </w:rPr>
              <w:t>java et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PHP communication avec la base de </w:t>
            </w:r>
            <w:r w:rsidR="00567D2A" w:rsidRPr="00C4302F">
              <w:rPr>
                <w:rFonts w:asciiTheme="majorBidi" w:hAnsiTheme="majorBidi" w:cstheme="majorBidi"/>
                <w:sz w:val="28"/>
                <w:szCs w:val="28"/>
              </w:rPr>
              <w:t>données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. </w:t>
            </w:r>
          </w:p>
          <w:p w14:paraId="1ED86BA0" w14:textId="206482B8" w:rsidR="00901905" w:rsidRPr="00C4302F" w:rsidRDefault="00901905" w:rsidP="00F2118B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/>
              </w:rPr>
              <w:t xml:space="preserve">15/09/2021 </w:t>
            </w:r>
            <w:r w:rsidR="00567D2A" w:rsidRPr="00C4302F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/>
              </w:rPr>
              <w:t>- 25</w:t>
            </w:r>
            <w:r w:rsidRPr="00C4302F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/>
              </w:rPr>
              <w:t xml:space="preserve">/06/2022 : </w:t>
            </w:r>
          </w:p>
          <w:p w14:paraId="369F63C9" w14:textId="67021AA8" w:rsidR="00901905" w:rsidRPr="00C4302F" w:rsidRDefault="00901905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Développement d'applications mobiles :</w:t>
            </w:r>
          </w:p>
          <w:p w14:paraId="5DA3D664" w14:textId="56A53266" w:rsidR="00901905" w:rsidRPr="00C4302F" w:rsidRDefault="00567D2A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Java.</w:t>
            </w:r>
          </w:p>
          <w:p w14:paraId="42ED4999" w14:textId="6F3C85E7" w:rsidR="00901905" w:rsidRPr="00C4302F" w:rsidRDefault="00567D2A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Site</w:t>
            </w:r>
            <w:r w:rsidR="00901905"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 xml:space="preserve"> web vitrine :</w:t>
            </w:r>
          </w:p>
          <w:p w14:paraId="7B8B8557" w14:textId="77462FDE" w:rsidR="00901905" w:rsidRPr="00C4302F" w:rsidRDefault="00F2118B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HTML</w:t>
            </w:r>
            <w:r w:rsidR="00567D2A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5, CSS</w:t>
            </w:r>
            <w:r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 xml:space="preserve">, javascript, responsive, JQuery, CSS </w:t>
            </w:r>
            <w:r w:rsidR="00567D2A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avancer, PHP</w:t>
            </w:r>
            <w:r w:rsidR="00901905"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 xml:space="preserve"> avec </w:t>
            </w:r>
            <w:r w:rsidR="00567D2A"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SQL.</w:t>
            </w:r>
            <w:r w:rsidR="00567D2A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 xml:space="preserve"> (Partie</w:t>
            </w:r>
            <w:r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 xml:space="preserve"> admin et partie </w:t>
            </w:r>
            <w:r w:rsidR="00567D2A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client)</w:t>
            </w:r>
          </w:p>
          <w:p w14:paraId="6BA978D6" w14:textId="1C545F60" w:rsidR="00901905" w:rsidRPr="00C4302F" w:rsidRDefault="00901905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Réseau :</w:t>
            </w:r>
          </w:p>
          <w:p w14:paraId="6BDBA4E3" w14:textId="5EF0CE64" w:rsidR="00901905" w:rsidRPr="00C4302F" w:rsidRDefault="00901905" w:rsidP="00F2118B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Conceptions réseau sur </w:t>
            </w:r>
            <w:proofErr w:type="spellStart"/>
            <w:r w:rsidRPr="00C4302F">
              <w:rPr>
                <w:rFonts w:asciiTheme="majorBidi" w:hAnsiTheme="majorBidi" w:cstheme="majorBidi"/>
                <w:sz w:val="28"/>
                <w:szCs w:val="28"/>
              </w:rPr>
              <w:t>Packet</w:t>
            </w:r>
            <w:proofErr w:type="spellEnd"/>
            <w:r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tracer câblages et </w:t>
            </w:r>
            <w:r w:rsidR="00567D2A" w:rsidRPr="00C4302F">
              <w:rPr>
                <w:rFonts w:asciiTheme="majorBidi" w:hAnsiTheme="majorBidi" w:cstheme="majorBidi"/>
                <w:sz w:val="28"/>
                <w:szCs w:val="28"/>
              </w:rPr>
              <w:t>configurations matériel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réseau.</w:t>
            </w:r>
          </w:p>
          <w:p w14:paraId="3654B603" w14:textId="5F1ED9BF" w:rsidR="00901905" w:rsidRPr="00C4302F" w:rsidRDefault="00567D2A" w:rsidP="0090190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</w:rPr>
              <w:t>Kali</w:t>
            </w:r>
            <w:r w:rsidR="00901905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Linux pour la 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>sécurité.</w:t>
            </w:r>
          </w:p>
          <w:p w14:paraId="1DA8235C" w14:textId="2354C03D" w:rsidR="00E223C0" w:rsidRPr="00C4302F" w:rsidRDefault="00E223C0" w:rsidP="0090190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  </w:t>
            </w:r>
          </w:p>
          <w:p w14:paraId="2B2534C7" w14:textId="77777777" w:rsidR="00E223C0" w:rsidRPr="00C4302F" w:rsidRDefault="00E223C0" w:rsidP="0090190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</w:rPr>
              <w:t>Atelier électrique :</w:t>
            </w:r>
          </w:p>
          <w:p w14:paraId="055FAEA5" w14:textId="4570A0E0" w:rsidR="00E223C0" w:rsidRPr="00C4302F" w:rsidRDefault="005B63B4" w:rsidP="00901905">
            <w:pPr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</w:rPr>
              <w:t>Afficher signaux</w:t>
            </w:r>
            <w:r w:rsidR="00E223C0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des composants sur oscilloscope.    </w:t>
            </w:r>
          </w:p>
          <w:p w14:paraId="632CB722" w14:textId="77777777" w:rsidR="00901905" w:rsidRPr="00C4302F" w:rsidRDefault="00901905" w:rsidP="00901905">
            <w:pPr>
              <w:rPr>
                <w:rFonts w:asciiTheme="majorBidi" w:hAnsiTheme="majorBidi" w:cstheme="majorBidi"/>
                <w:color w:val="4D5156"/>
                <w:sz w:val="28"/>
                <w:szCs w:val="28"/>
                <w:shd w:val="clear" w:color="auto" w:fill="FFFFFF"/>
              </w:rPr>
            </w:pPr>
          </w:p>
          <w:p w14:paraId="1DA98B6B" w14:textId="77777777" w:rsidR="00901905" w:rsidRPr="00C4302F" w:rsidRDefault="00901905" w:rsidP="00901905">
            <w:pPr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/>
              </w:rPr>
              <w:t>15/09/2020 - 25/06/2021</w:t>
            </w:r>
            <w:r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 :</w:t>
            </w:r>
          </w:p>
          <w:p w14:paraId="08F6C25C" w14:textId="092BA8DB" w:rsidR="00901905" w:rsidRPr="00C4302F" w:rsidRDefault="00901905" w:rsidP="00901905">
            <w:pPr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Création de site web HTML</w:t>
            </w:r>
            <w:r w:rsidR="005B63B4"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5, CSS, CSS</w:t>
            </w:r>
            <w:r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 xml:space="preserve"> avancé, </w:t>
            </w:r>
            <w:r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lastRenderedPageBreak/>
              <w:t>Bootstrap, JQuery, responsive, javascript, java…</w:t>
            </w:r>
          </w:p>
          <w:p w14:paraId="0506477E" w14:textId="77777777" w:rsidR="00901905" w:rsidRPr="00C4302F" w:rsidRDefault="00901905" w:rsidP="00901905">
            <w:pPr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</w:p>
          <w:p w14:paraId="41739EE8" w14:textId="5CF14D24" w:rsidR="00901905" w:rsidRPr="00C4302F" w:rsidRDefault="00901905" w:rsidP="00901905">
            <w:pPr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Electroniques :</w:t>
            </w:r>
          </w:p>
          <w:p w14:paraId="7C096FE1" w14:textId="4E4131CC" w:rsidR="00901905" w:rsidRPr="00C4302F" w:rsidRDefault="00901905" w:rsidP="00A62D8D">
            <w:pPr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Conceptions sur Isis et fabriquer des cartes électroniques avec Ares.</w:t>
            </w:r>
          </w:p>
          <w:p w14:paraId="777E6349" w14:textId="6F937B97" w:rsidR="00901905" w:rsidRPr="00C4302F" w:rsidRDefault="005B63B4" w:rsidP="0090190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</w:rPr>
              <w:t>Réseau :</w:t>
            </w:r>
          </w:p>
          <w:p w14:paraId="3A37D60B" w14:textId="075A6836" w:rsidR="00901905" w:rsidRPr="00890C5A" w:rsidRDefault="00901905" w:rsidP="00F2118B">
            <w:pPr>
              <w:rPr>
                <w:rFonts w:asciiTheme="majorBidi" w:hAnsiTheme="majorBidi" w:cstheme="majorBidi"/>
                <w:sz w:val="24"/>
                <w:szCs w:val="24"/>
                <w:shd w:val="clear" w:color="auto" w:fill="FFFFFF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Conceptions réseau sur </w:t>
            </w:r>
            <w:proofErr w:type="spellStart"/>
            <w:r w:rsidRPr="00C4302F">
              <w:rPr>
                <w:rFonts w:asciiTheme="majorBidi" w:hAnsiTheme="majorBidi" w:cstheme="majorBidi"/>
                <w:sz w:val="28"/>
                <w:szCs w:val="28"/>
              </w:rPr>
              <w:t>Packet</w:t>
            </w:r>
            <w:proofErr w:type="spellEnd"/>
            <w:r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tracer câblages et </w:t>
            </w:r>
            <w:r w:rsidR="0070556E" w:rsidRPr="00C4302F">
              <w:rPr>
                <w:rFonts w:asciiTheme="majorBidi" w:hAnsiTheme="majorBidi" w:cstheme="majorBidi"/>
                <w:sz w:val="28"/>
                <w:szCs w:val="28"/>
              </w:rPr>
              <w:t>configurations matériel</w:t>
            </w:r>
            <w:r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réseau</w:t>
            </w:r>
            <w:r w:rsidRPr="00890C5A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4B8C6484" w14:textId="744FB7B4" w:rsidR="003D1B71" w:rsidRPr="00C4302F" w:rsidRDefault="00E53F8A" w:rsidP="002A6560">
            <w:pPr>
              <w:pStyle w:val="Titre2"/>
              <w:rPr>
                <w:rFonts w:asciiTheme="majorBidi" w:hAnsiTheme="majorBidi" w:cstheme="majorBidi"/>
                <w:sz w:val="36"/>
                <w:szCs w:val="36"/>
              </w:rPr>
            </w:pPr>
            <w:r w:rsidRPr="00C4302F">
              <w:rPr>
                <w:rFonts w:asciiTheme="majorBidi" w:hAnsiTheme="majorBidi" w:cstheme="majorBidi"/>
                <w:sz w:val="36"/>
                <w:szCs w:val="36"/>
              </w:rPr>
              <w:t>Compétences</w:t>
            </w:r>
          </w:p>
          <w:p w14:paraId="3F6CF3EC" w14:textId="4E3A4059" w:rsidR="00E53F8A" w:rsidRPr="00F2118B" w:rsidRDefault="00A62D8D" w:rsidP="00F2118B">
            <w:pPr>
              <w:tabs>
                <w:tab w:val="left" w:pos="990"/>
              </w:tabs>
              <w:spacing w:line="360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A62D8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Recherche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,</w:t>
            </w:r>
            <w:r w:rsidR="0070556E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E53F8A" w:rsidRPr="00A62D8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Développe</w:t>
            </w:r>
            <w:r w:rsidR="0070556E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u</w:t>
            </w:r>
            <w:r w:rsidR="00E53F8A" w:rsidRPr="00A62D8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r</w:t>
            </w:r>
            <w:r w:rsidR="00E53F8A" w:rsidRPr="00C4302F">
              <w:rPr>
                <w:rFonts w:asciiTheme="majorBidi" w:hAnsiTheme="majorBidi" w:cstheme="majorBidi"/>
                <w:sz w:val="28"/>
                <w:szCs w:val="28"/>
              </w:rPr>
              <w:t>,</w:t>
            </w:r>
            <w:r w:rsidR="0070556E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E53F8A" w:rsidRPr="00C4302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Majeur</w:t>
            </w:r>
            <w:r w:rsidR="00E53F8A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, sérieux, compétant, </w:t>
            </w:r>
            <w:r w:rsidR="00E53F8A" w:rsidRPr="00C4302F">
              <w:rPr>
                <w:rFonts w:asciiTheme="majorBidi" w:hAnsiTheme="majorBidi" w:cstheme="majorBidi"/>
                <w:color w:val="202124"/>
                <w:sz w:val="28"/>
                <w:szCs w:val="28"/>
                <w:shd w:val="clear" w:color="auto" w:fill="FFFFFF"/>
              </w:rPr>
              <w:t>Travail en équipe,</w:t>
            </w:r>
            <w:r w:rsidR="00E53F8A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E53F8A" w:rsidRPr="00C4302F">
              <w:rPr>
                <w:rFonts w:asciiTheme="majorBidi" w:hAnsiTheme="majorBidi" w:cstheme="majorBidi"/>
                <w:color w:val="202124"/>
                <w:sz w:val="28"/>
                <w:szCs w:val="28"/>
                <w:shd w:val="clear" w:color="auto" w:fill="FFFFFF"/>
              </w:rPr>
              <w:t>Rigueur</w:t>
            </w:r>
            <w:r w:rsidR="00F2118B">
              <w:rPr>
                <w:rFonts w:asciiTheme="majorBidi" w:hAnsiTheme="majorBidi" w:cstheme="majorBidi"/>
                <w:color w:val="202124"/>
                <w:sz w:val="28"/>
                <w:szCs w:val="28"/>
                <w:shd w:val="clear" w:color="auto" w:fill="FFFFFF"/>
              </w:rPr>
              <w:t>,</w:t>
            </w:r>
            <w:r w:rsidR="00E53F8A" w:rsidRPr="00C4302F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E53F8A" w:rsidRPr="00C4302F">
              <w:rPr>
                <w:rFonts w:asciiTheme="majorBidi" w:hAnsiTheme="majorBidi" w:cstheme="majorBidi"/>
                <w:color w:val="202124"/>
                <w:sz w:val="28"/>
                <w:szCs w:val="28"/>
              </w:rPr>
              <w:t>Capacité d'adaptation.</w:t>
            </w:r>
          </w:p>
          <w:sdt>
            <w:sdtPr>
              <w:rPr>
                <w:rFonts w:asciiTheme="majorBidi" w:hAnsiTheme="majorBidi"/>
              </w:rPr>
              <w:id w:val="-1444214663"/>
              <w:placeholder>
                <w:docPart w:val="C8C99614574549199A84F90558EB5038"/>
              </w:placeholder>
              <w:temporary/>
              <w:showingPlcHdr/>
              <w15:appearance w15:val="hidden"/>
            </w:sdtPr>
            <w:sdtContent>
              <w:p w14:paraId="0CED0D09" w14:textId="77777777" w:rsidR="004773CA" w:rsidRPr="00890C5A" w:rsidRDefault="004773CA" w:rsidP="00F2118B">
                <w:pPr>
                  <w:pStyle w:val="Titre3"/>
                  <w:spacing w:line="276" w:lineRule="auto"/>
                  <w:rPr>
                    <w:rFonts w:asciiTheme="majorBidi" w:hAnsiTheme="majorBidi"/>
                  </w:rPr>
                </w:pPr>
                <w:r w:rsidRPr="00C4302F">
                  <w:rPr>
                    <w:rFonts w:asciiTheme="majorBidi" w:hAnsiTheme="majorBidi"/>
                    <w:b/>
                    <w:bCs/>
                    <w:color w:val="0070C0"/>
                    <w:sz w:val="36"/>
                    <w:szCs w:val="36"/>
                    <w:u w:val="single"/>
                    <w:lang w:bidi="fr-FR"/>
                  </w:rPr>
                  <w:t>Loisirs</w:t>
                </w:r>
              </w:p>
            </w:sdtContent>
          </w:sdt>
          <w:p w14:paraId="7D19D002" w14:textId="4C8A9E7A" w:rsidR="004773CA" w:rsidRPr="00C4302F" w:rsidRDefault="004773CA" w:rsidP="00F2118B">
            <w:pP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C4302F">
              <w:rPr>
                <w:rFonts w:asciiTheme="majorBidi" w:hAnsiTheme="majorBidi" w:cstheme="majorBidi"/>
                <w:sz w:val="28"/>
                <w:szCs w:val="28"/>
              </w:rPr>
              <w:t>Football</w:t>
            </w:r>
            <w:r w:rsidR="0070556E">
              <w:rPr>
                <w:rFonts w:asciiTheme="majorBidi" w:hAnsiTheme="majorBidi" w:cstheme="majorBidi"/>
                <w:sz w:val="28"/>
                <w:szCs w:val="28"/>
              </w:rPr>
              <w:t xml:space="preserve">, Musique </w:t>
            </w:r>
          </w:p>
          <w:p w14:paraId="3320D08A" w14:textId="77777777" w:rsidR="004773CA" w:rsidRPr="00890C5A" w:rsidRDefault="004773CA" w:rsidP="00E53F8A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Theme="majorBidi" w:hAnsiTheme="majorBidi" w:cstheme="majorBidi"/>
                <w:color w:val="202124"/>
                <w:sz w:val="18"/>
                <w:szCs w:val="18"/>
              </w:rPr>
            </w:pPr>
          </w:p>
          <w:p w14:paraId="3D712EBB" w14:textId="01A3A442" w:rsidR="003D1B71" w:rsidRPr="00890C5A" w:rsidRDefault="003D1B71" w:rsidP="008E0BF2">
            <w:pPr>
              <w:spacing w:before="20" w:after="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D1B71" w:rsidRPr="00890C5A" w14:paraId="2CE9598A" w14:textId="77777777" w:rsidTr="00031823">
        <w:trPr>
          <w:trHeight w:val="1164"/>
        </w:trPr>
        <w:tc>
          <w:tcPr>
            <w:tcW w:w="720" w:type="dxa"/>
          </w:tcPr>
          <w:p w14:paraId="29833802" w14:textId="77777777" w:rsidR="003D1B71" w:rsidRPr="00890C5A" w:rsidRDefault="003D1B71">
            <w:pPr>
              <w:pStyle w:val="Corpsdetexte"/>
              <w:kinsoku w:val="0"/>
              <w:overflowPunct w:val="0"/>
              <w:rPr>
                <w:rFonts w:asciiTheme="majorBidi" w:hAnsiTheme="majorBidi" w:cstheme="majorBid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3D6B3B6" w14:textId="7B61E76F" w:rsidR="00901905" w:rsidRPr="00C4302F" w:rsidRDefault="00890C5A" w:rsidP="00C4302F">
            <w:pPr>
              <w:pStyle w:val="Titre2"/>
              <w:spacing w:line="360" w:lineRule="auto"/>
              <w:rPr>
                <w:rFonts w:asciiTheme="majorBidi" w:hAnsiTheme="majorBidi" w:cstheme="majorBidi"/>
                <w:color w:val="auto"/>
                <w:sz w:val="36"/>
                <w:szCs w:val="36"/>
              </w:rPr>
            </w:pPr>
            <w:r w:rsidRPr="00C4302F">
              <w:rPr>
                <w:rFonts w:asciiTheme="majorBidi" w:hAnsiTheme="majorBidi" w:cstheme="majorBidi"/>
                <w:sz w:val="36"/>
                <w:szCs w:val="36"/>
              </w:rPr>
              <w:t xml:space="preserve">Profile </w:t>
            </w:r>
          </w:p>
          <w:p w14:paraId="0359B487" w14:textId="1A5103D4" w:rsidR="00054159" w:rsidRDefault="00901905" w:rsidP="00054159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</w:pPr>
            <w:r w:rsidRPr="00C4302F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Je m'appelle Mohamed Amir Lahyani </w:t>
            </w:r>
            <w:r w:rsidR="005E10C4" w:rsidRPr="005E10C4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Diplômé de </w:t>
            </w:r>
            <w:r w:rsidR="005E10C4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>L’</w:t>
            </w:r>
            <w:r w:rsidR="005E10C4" w:rsidRPr="00C4302F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>ISET</w:t>
            </w:r>
            <w:r w:rsidRPr="00C4302F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 Sfax, </w:t>
            </w:r>
            <w:r w:rsidR="00567D2A" w:rsidRPr="00C4302F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>Tunisie.</w:t>
            </w:r>
          </w:p>
          <w:p w14:paraId="00898760" w14:textId="30B22560" w:rsidR="00054159" w:rsidRDefault="00567D2A" w:rsidP="00054159">
            <w:pPr>
              <w:pStyle w:val="PrformatHTML"/>
              <w:shd w:val="clear" w:color="auto" w:fill="F8F9FA"/>
              <w:spacing w:line="540" w:lineRule="atLeast"/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</w:pPr>
            <w:r w:rsidRPr="00054159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>J’ai</w:t>
            </w:r>
            <w:r w:rsidR="00054159" w:rsidRPr="00054159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 vu l'annonce</w:t>
            </w:r>
            <w:r w:rsidR="00054159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 sur Facebook, </w:t>
            </w:r>
            <w:r w:rsidR="00054159" w:rsidRPr="00054159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Je veux participer </w:t>
            </w:r>
            <w:r w:rsidR="009D6139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à ESPITA, un diplôme </w:t>
            </w:r>
            <w:r w:rsidR="008A0488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>d’</w:t>
            </w:r>
            <w:r w:rsidR="009D6139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>ingénierie + un métier.</w:t>
            </w:r>
          </w:p>
          <w:p w14:paraId="34ED3600" w14:textId="074B5298" w:rsidR="00054159" w:rsidRDefault="009D6139" w:rsidP="00054159">
            <w:pPr>
              <w:pStyle w:val="PrformatHTML"/>
              <w:shd w:val="clear" w:color="auto" w:fill="F8F9FA"/>
              <w:spacing w:line="540" w:lineRule="atLeast"/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</w:pPr>
            <w:r w:rsidRPr="00054159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>Je</w:t>
            </w:r>
            <w:r w:rsidR="00054159" w:rsidRPr="00054159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 suis diplômé en</w:t>
            </w:r>
            <w:r w:rsidR="00054159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 juin 2023 licence </w:t>
            </w:r>
            <w:r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>en technologies de</w:t>
            </w:r>
            <w:r w:rsidR="00054159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 </w:t>
            </w:r>
            <w:r w:rsidR="00054159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lastRenderedPageBreak/>
              <w:t xml:space="preserve">l’informatiques </w:t>
            </w:r>
          </w:p>
          <w:p w14:paraId="28137C17" w14:textId="0CCB7E31" w:rsidR="003D1B71" w:rsidRDefault="00933798" w:rsidP="00054159">
            <w:pPr>
              <w:pStyle w:val="PrformatHTML"/>
              <w:shd w:val="clear" w:color="auto" w:fill="F8F9FA"/>
              <w:spacing w:line="540" w:lineRule="atLeast"/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</w:pPr>
            <w:r w:rsidRPr="00C4302F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>Spécialités</w:t>
            </w:r>
            <w:r w:rsidR="00054159" w:rsidRPr="00C4302F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 systèmes embarqués et mobiles.</w:t>
            </w:r>
          </w:p>
          <w:p w14:paraId="0E116769" w14:textId="05B9889A" w:rsidR="00054159" w:rsidRDefault="00337E2E" w:rsidP="00054159">
            <w:pPr>
              <w:pStyle w:val="PrformatHTML"/>
              <w:shd w:val="clear" w:color="auto" w:fill="F8F9FA"/>
              <w:spacing w:line="540" w:lineRule="atLeast"/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</w:pPr>
            <w:r w:rsidRPr="00337E2E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>Je veux étudier</w:t>
            </w:r>
            <w:r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 </w:t>
            </w:r>
            <w:r w:rsidR="009D6139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cycle </w:t>
            </w:r>
            <w:r w:rsidR="009D6139" w:rsidRPr="00337E2E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>d’ingénierie</w:t>
            </w:r>
            <w:r w:rsidRPr="00337E2E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 et </w:t>
            </w:r>
            <w:r w:rsidR="009D6139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le </w:t>
            </w:r>
            <w:r w:rsidRPr="00337E2E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>travail</w:t>
            </w:r>
            <w:r w:rsidR="009D6139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 </w:t>
            </w:r>
          </w:p>
          <w:p w14:paraId="02B37817" w14:textId="1F20EA96" w:rsidR="00337E2E" w:rsidRPr="00054159" w:rsidRDefault="009D6139" w:rsidP="00054159">
            <w:pPr>
              <w:pStyle w:val="PrformatHTML"/>
              <w:shd w:val="clear" w:color="auto" w:fill="F8F9FA"/>
              <w:spacing w:line="540" w:lineRule="atLeast"/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>Au</w:t>
            </w:r>
            <w:r w:rsidR="00337E2E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 domaine </w:t>
            </w:r>
            <w:r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de l’ingénierie </w:t>
            </w:r>
            <w:r w:rsidR="008A0488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>de l’informatique</w:t>
            </w:r>
            <w:r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, le Big Data et l’intelligence artificielle, Data </w:t>
            </w:r>
            <w:proofErr w:type="spellStart"/>
            <w:r w:rsidRPr="009D6139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>scientist</w:t>
            </w:r>
            <w:proofErr w:type="spellEnd"/>
            <w:r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>,</w:t>
            </w:r>
            <w:r w:rsidR="008A0488"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 Data science ou autre domaine. </w:t>
            </w:r>
            <w:r>
              <w:rPr>
                <w:rFonts w:asciiTheme="majorBidi" w:eastAsia="Times New Roman" w:hAnsiTheme="majorBidi" w:cstheme="majorBidi"/>
                <w:color w:val="202124"/>
                <w:sz w:val="28"/>
                <w:szCs w:val="28"/>
                <w:lang w:eastAsia="fr-FR"/>
              </w:rPr>
              <w:t xml:space="preserve">    </w:t>
            </w:r>
          </w:p>
          <w:p w14:paraId="21FFC9F4" w14:textId="77777777" w:rsidR="00890C5A" w:rsidRPr="00890C5A" w:rsidRDefault="00890C5A" w:rsidP="00C4302F">
            <w:pPr>
              <w:pStyle w:val="Corpsdetexte"/>
              <w:kinsoku w:val="0"/>
              <w:overflowPunct w:val="0"/>
              <w:spacing w:line="360" w:lineRule="auto"/>
              <w:rPr>
                <w:rFonts w:asciiTheme="majorBidi" w:eastAsia="Times New Roman" w:hAnsiTheme="majorBidi" w:cstheme="majorBidi"/>
                <w:color w:val="202124"/>
                <w:sz w:val="24"/>
                <w:szCs w:val="24"/>
                <w:lang w:eastAsia="fr-FR"/>
              </w:rPr>
            </w:pPr>
          </w:p>
          <w:p w14:paraId="59D6372C" w14:textId="7E5704EE" w:rsidR="00890C5A" w:rsidRPr="00C4302F" w:rsidRDefault="00890C5A" w:rsidP="00C4302F">
            <w:pPr>
              <w:pStyle w:val="Corpsdetexte"/>
              <w:kinsoku w:val="0"/>
              <w:overflowPunct w:val="0"/>
              <w:spacing w:line="360" w:lineRule="auto"/>
              <w:rPr>
                <w:rFonts w:asciiTheme="majorBidi" w:eastAsia="Times New Roman" w:hAnsiTheme="majorBidi" w:cstheme="majorBidi"/>
                <w:b/>
                <w:bCs/>
                <w:color w:val="0070C0"/>
                <w:sz w:val="36"/>
                <w:szCs w:val="36"/>
                <w:lang w:eastAsia="fr-FR"/>
              </w:rPr>
            </w:pPr>
            <w:r w:rsidRPr="00C4302F">
              <w:rPr>
                <w:rFonts w:asciiTheme="majorBidi" w:eastAsia="Times New Roman" w:hAnsiTheme="majorBidi" w:cstheme="majorBidi"/>
                <w:b/>
                <w:bCs/>
                <w:color w:val="0070C0"/>
                <w:sz w:val="36"/>
                <w:szCs w:val="36"/>
                <w:lang w:eastAsia="fr-FR"/>
              </w:rPr>
              <w:t>Contact</w:t>
            </w:r>
          </w:p>
          <w:p w14:paraId="2A086BC3" w14:textId="539F79E1" w:rsidR="00901905" w:rsidRPr="00890C5A" w:rsidRDefault="00901905" w:rsidP="00C4302F">
            <w:pPr>
              <w:pStyle w:val="Corpsdetexte"/>
              <w:kinsoku w:val="0"/>
              <w:overflowPunct w:val="0"/>
              <w:spacing w:line="360" w:lineRule="auto"/>
              <w:rPr>
                <w:rFonts w:asciiTheme="majorBidi" w:hAnsiTheme="majorBidi" w:cstheme="majorBid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201AD2D0" w14:textId="77777777" w:rsidR="003D1B71" w:rsidRPr="00890C5A" w:rsidRDefault="003D1B71" w:rsidP="00590471">
            <w:pPr>
              <w:pStyle w:val="Corpsdetexte"/>
              <w:kinsoku w:val="0"/>
              <w:overflowPunct w:val="0"/>
              <w:rPr>
                <w:rFonts w:asciiTheme="majorBidi" w:hAnsiTheme="majorBidi" w:cstheme="majorBidi"/>
              </w:rPr>
            </w:pPr>
          </w:p>
        </w:tc>
        <w:tc>
          <w:tcPr>
            <w:tcW w:w="6607" w:type="dxa"/>
            <w:vMerge/>
            <w:tcBorders>
              <w:bottom w:val="single" w:sz="4" w:space="0" w:color="auto"/>
            </w:tcBorders>
          </w:tcPr>
          <w:p w14:paraId="4016272A" w14:textId="77777777" w:rsidR="003D1B71" w:rsidRPr="00890C5A" w:rsidRDefault="003D1B71" w:rsidP="00222466">
            <w:pPr>
              <w:rPr>
                <w:rFonts w:asciiTheme="majorBidi" w:hAnsiTheme="majorBidi" w:cstheme="majorBidi"/>
              </w:rPr>
            </w:pPr>
          </w:p>
        </w:tc>
      </w:tr>
      <w:tr w:rsidR="003D1B71" w:rsidRPr="00890C5A" w14:paraId="080292C5" w14:textId="77777777" w:rsidTr="00031823">
        <w:trPr>
          <w:trHeight w:val="543"/>
        </w:trPr>
        <w:tc>
          <w:tcPr>
            <w:tcW w:w="720" w:type="dxa"/>
          </w:tcPr>
          <w:p w14:paraId="0F1CD076" w14:textId="77777777" w:rsidR="003D1B71" w:rsidRPr="00890C5A" w:rsidRDefault="003D1B71" w:rsidP="006D79A8">
            <w:pPr>
              <w:pStyle w:val="Informations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F7603BA" w14:textId="77777777" w:rsidR="003D1B71" w:rsidRPr="00890C5A" w:rsidRDefault="003D1B71" w:rsidP="006D79A8">
            <w:pPr>
              <w:pStyle w:val="Informations"/>
              <w:jc w:val="center"/>
              <w:rPr>
                <w:rStyle w:val="lev"/>
                <w:rFonts w:asciiTheme="majorBidi" w:hAnsiTheme="majorBidi" w:cstheme="majorBidi"/>
                <w:b w:val="0"/>
                <w:bCs w:val="0"/>
                <w:color w:val="666666"/>
              </w:rPr>
            </w:pPr>
            <w:r w:rsidRPr="00890C5A">
              <w:rPr>
                <w:rFonts w:asciiTheme="majorBidi" w:hAnsiTheme="majorBidi" w:cstheme="majorBidi"/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C8C0E29" wp14:editId="7407E84C">
                      <wp:extent cx="337185" cy="333375"/>
                      <wp:effectExtent l="0" t="0" r="5715" b="9525"/>
                      <wp:docPr id="21" name="Groupe 21" descr="icô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e libre : Forme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 23" descr="Icô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B9914F" id="Groupe 21" o:spid="_x0000_s1026" alt="icô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">
                      <v:shape id="Forme libre : Forme 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 23" o:spid="_x0000_s1028" type="#_x0000_t75" alt="Icô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ô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4D2C29A" w14:textId="2F6DAC6B" w:rsidR="003D1B71" w:rsidRPr="00890C5A" w:rsidRDefault="00901905" w:rsidP="00901905">
            <w:pPr>
              <w:pStyle w:val="Informations"/>
              <w:rPr>
                <w:rFonts w:asciiTheme="majorBidi" w:hAnsiTheme="majorBidi" w:cstheme="majorBidi"/>
              </w:rPr>
            </w:pPr>
            <w:r w:rsidRPr="00890C5A">
              <w:rPr>
                <w:rFonts w:asciiTheme="majorBidi" w:hAnsiTheme="majorBidi" w:cstheme="majorBidi"/>
              </w:rPr>
              <w:t>Sfax, Tunisie</w:t>
            </w:r>
          </w:p>
        </w:tc>
        <w:tc>
          <w:tcPr>
            <w:tcW w:w="423" w:type="dxa"/>
            <w:vMerge/>
          </w:tcPr>
          <w:p w14:paraId="3480665D" w14:textId="77777777" w:rsidR="003D1B71" w:rsidRPr="00890C5A" w:rsidRDefault="003D1B71" w:rsidP="00590471">
            <w:pPr>
              <w:pStyle w:val="Corpsdetexte"/>
              <w:kinsoku w:val="0"/>
              <w:overflowPunct w:val="0"/>
              <w:rPr>
                <w:rFonts w:asciiTheme="majorBidi" w:hAnsiTheme="majorBidi" w:cstheme="majorBidi"/>
              </w:rPr>
            </w:pPr>
          </w:p>
        </w:tc>
        <w:tc>
          <w:tcPr>
            <w:tcW w:w="6607" w:type="dxa"/>
            <w:vMerge/>
            <w:tcBorders>
              <w:bottom w:val="single" w:sz="4" w:space="0" w:color="auto"/>
            </w:tcBorders>
          </w:tcPr>
          <w:p w14:paraId="3CE3BE26" w14:textId="77777777" w:rsidR="003D1B71" w:rsidRPr="00890C5A" w:rsidRDefault="003D1B71" w:rsidP="005801E5">
            <w:pPr>
              <w:pStyle w:val="Titre1"/>
              <w:rPr>
                <w:rFonts w:asciiTheme="majorBidi" w:hAnsiTheme="majorBidi" w:cstheme="majorBidi"/>
              </w:rPr>
            </w:pPr>
          </w:p>
        </w:tc>
      </w:tr>
      <w:tr w:rsidR="003D1B71" w:rsidRPr="00890C5A" w14:paraId="4BD5E281" w14:textId="77777777" w:rsidTr="00031823">
        <w:trPr>
          <w:trHeight w:val="183"/>
        </w:trPr>
        <w:tc>
          <w:tcPr>
            <w:tcW w:w="720" w:type="dxa"/>
          </w:tcPr>
          <w:p w14:paraId="65C556AC" w14:textId="77777777" w:rsidR="003D1B71" w:rsidRPr="00890C5A" w:rsidRDefault="003D1B71" w:rsidP="00222466">
            <w:pPr>
              <w:pStyle w:val="Sansinterligne"/>
              <w:rPr>
                <w:rFonts w:asciiTheme="majorBidi" w:hAnsiTheme="majorBidi" w:cstheme="majorBid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FBA5A8A" w14:textId="77777777" w:rsidR="003D1B71" w:rsidRPr="00890C5A" w:rsidRDefault="003D1B71" w:rsidP="00222466">
            <w:pPr>
              <w:pStyle w:val="Sansinterligne"/>
              <w:rPr>
                <w:rFonts w:asciiTheme="majorBidi" w:hAnsiTheme="majorBidi" w:cstheme="majorBidi"/>
                <w:color w:val="666666"/>
              </w:rPr>
            </w:pPr>
          </w:p>
          <w:p w14:paraId="0F5E8E7C" w14:textId="77777777" w:rsidR="00901905" w:rsidRPr="00890C5A" w:rsidRDefault="00901905" w:rsidP="00222466">
            <w:pPr>
              <w:pStyle w:val="Sansinterligne"/>
              <w:rPr>
                <w:rFonts w:asciiTheme="majorBidi" w:hAnsiTheme="majorBidi" w:cstheme="majorBidi"/>
                <w:color w:val="666666"/>
              </w:rPr>
            </w:pPr>
          </w:p>
          <w:p w14:paraId="6C0DCEAD" w14:textId="77777777" w:rsidR="00901905" w:rsidRPr="00890C5A" w:rsidRDefault="00901905" w:rsidP="00222466">
            <w:pPr>
              <w:pStyle w:val="Sansinterligne"/>
              <w:rPr>
                <w:rFonts w:asciiTheme="majorBidi" w:hAnsiTheme="majorBidi" w:cstheme="majorBidi"/>
                <w:color w:val="666666"/>
              </w:rPr>
            </w:pPr>
          </w:p>
          <w:p w14:paraId="5E9AECC8" w14:textId="398CDD2D" w:rsidR="00901905" w:rsidRPr="00890C5A" w:rsidRDefault="00901905" w:rsidP="00222466">
            <w:pPr>
              <w:pStyle w:val="Sansinterligne"/>
              <w:rPr>
                <w:rFonts w:asciiTheme="majorBidi" w:hAnsiTheme="majorBidi" w:cstheme="majorBidi"/>
                <w:color w:val="666666"/>
              </w:rPr>
            </w:pPr>
          </w:p>
        </w:tc>
        <w:tc>
          <w:tcPr>
            <w:tcW w:w="423" w:type="dxa"/>
            <w:vMerge/>
          </w:tcPr>
          <w:p w14:paraId="787AAEDC" w14:textId="77777777" w:rsidR="003D1B71" w:rsidRPr="00890C5A" w:rsidRDefault="003D1B71" w:rsidP="00590471">
            <w:pPr>
              <w:pStyle w:val="Corpsdetexte"/>
              <w:kinsoku w:val="0"/>
              <w:overflowPunct w:val="0"/>
              <w:rPr>
                <w:rFonts w:asciiTheme="majorBidi" w:hAnsiTheme="majorBidi" w:cstheme="majorBidi"/>
              </w:rPr>
            </w:pPr>
          </w:p>
        </w:tc>
        <w:tc>
          <w:tcPr>
            <w:tcW w:w="6607" w:type="dxa"/>
            <w:vMerge/>
            <w:tcBorders>
              <w:bottom w:val="single" w:sz="4" w:space="0" w:color="auto"/>
            </w:tcBorders>
          </w:tcPr>
          <w:p w14:paraId="159337F1" w14:textId="77777777" w:rsidR="003D1B71" w:rsidRPr="00890C5A" w:rsidRDefault="003D1B71" w:rsidP="005801E5">
            <w:pPr>
              <w:pStyle w:val="Titre1"/>
              <w:rPr>
                <w:rFonts w:asciiTheme="majorBidi" w:hAnsiTheme="majorBidi" w:cstheme="majorBidi"/>
              </w:rPr>
            </w:pPr>
          </w:p>
        </w:tc>
      </w:tr>
      <w:tr w:rsidR="003D1B71" w:rsidRPr="00890C5A" w14:paraId="196DD36B" w14:textId="77777777" w:rsidTr="00031823">
        <w:trPr>
          <w:trHeight w:val="624"/>
        </w:trPr>
        <w:tc>
          <w:tcPr>
            <w:tcW w:w="720" w:type="dxa"/>
          </w:tcPr>
          <w:p w14:paraId="675F536A" w14:textId="77777777" w:rsidR="003D1B71" w:rsidRPr="00890C5A" w:rsidRDefault="003D1B71" w:rsidP="006D79A8">
            <w:pPr>
              <w:pStyle w:val="Informations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F100091" w14:textId="77777777" w:rsidR="003D1B71" w:rsidRPr="00890C5A" w:rsidRDefault="003D1B71" w:rsidP="006D79A8">
            <w:pPr>
              <w:pStyle w:val="Informations"/>
              <w:jc w:val="center"/>
              <w:rPr>
                <w:rFonts w:asciiTheme="majorBidi" w:hAnsiTheme="majorBidi" w:cstheme="majorBidi"/>
                <w:color w:val="666666"/>
              </w:rPr>
            </w:pPr>
            <w:r w:rsidRPr="00890C5A">
              <w:rPr>
                <w:rFonts w:asciiTheme="majorBidi" w:hAnsiTheme="majorBidi" w:cstheme="majorBidi"/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6E67AEA8" wp14:editId="1AA45766">
                      <wp:extent cx="337820" cy="337185"/>
                      <wp:effectExtent l="0" t="0" r="5080" b="5715"/>
                      <wp:docPr id="22" name="Groupe 22" descr="icône de téléph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e libre : Forme 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 28" descr="Icône de télé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D80DA2" id="Groupe 22" o:spid="_x0000_s1026" alt="icône de téléph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">
                      <v:shape id="Forme libre : Forme 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28" o:spid="_x0000_s1028" type="#_x0000_t75" alt="Icône de téléph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ône de téléph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8DAA0A4" w14:textId="77777777" w:rsidR="00901905" w:rsidRPr="00890C5A" w:rsidRDefault="00901905" w:rsidP="00901905">
            <w:pPr>
              <w:rPr>
                <w:rFonts w:asciiTheme="majorBidi" w:hAnsiTheme="majorBidi" w:cstheme="majorBidi"/>
              </w:rPr>
            </w:pPr>
          </w:p>
          <w:p w14:paraId="3DE07FB3" w14:textId="68BEC00D" w:rsidR="00901905" w:rsidRPr="00890C5A" w:rsidRDefault="00901905" w:rsidP="00901905">
            <w:pPr>
              <w:rPr>
                <w:rFonts w:asciiTheme="majorBidi" w:hAnsiTheme="majorBidi" w:cstheme="majorBidi"/>
              </w:rPr>
            </w:pPr>
            <w:r w:rsidRPr="00890C5A">
              <w:rPr>
                <w:rFonts w:asciiTheme="majorBidi" w:hAnsiTheme="majorBidi" w:cstheme="majorBidi"/>
              </w:rPr>
              <w:t>+216 99960870</w:t>
            </w:r>
          </w:p>
          <w:p w14:paraId="33F2AC91" w14:textId="674DFF63" w:rsidR="003D1B71" w:rsidRPr="00890C5A" w:rsidRDefault="003D1B71" w:rsidP="00380FD1">
            <w:pPr>
              <w:pStyle w:val="Informations"/>
              <w:rPr>
                <w:rFonts w:asciiTheme="majorBidi" w:hAnsiTheme="majorBidi" w:cstheme="majorBidi"/>
              </w:rPr>
            </w:pPr>
          </w:p>
        </w:tc>
        <w:tc>
          <w:tcPr>
            <w:tcW w:w="423" w:type="dxa"/>
            <w:vMerge/>
          </w:tcPr>
          <w:p w14:paraId="7FD3141C" w14:textId="77777777" w:rsidR="003D1B71" w:rsidRPr="00890C5A" w:rsidRDefault="003D1B71" w:rsidP="00590471">
            <w:pPr>
              <w:pStyle w:val="Corpsdetexte"/>
              <w:kinsoku w:val="0"/>
              <w:overflowPunct w:val="0"/>
              <w:rPr>
                <w:rFonts w:asciiTheme="majorBidi" w:hAnsiTheme="majorBidi" w:cstheme="majorBidi"/>
              </w:rPr>
            </w:pPr>
          </w:p>
        </w:tc>
        <w:tc>
          <w:tcPr>
            <w:tcW w:w="6607" w:type="dxa"/>
            <w:vMerge/>
            <w:tcBorders>
              <w:bottom w:val="single" w:sz="4" w:space="0" w:color="auto"/>
            </w:tcBorders>
          </w:tcPr>
          <w:p w14:paraId="5FB7636A" w14:textId="77777777" w:rsidR="003D1B71" w:rsidRPr="00890C5A" w:rsidRDefault="003D1B71" w:rsidP="005801E5">
            <w:pPr>
              <w:pStyle w:val="Titre1"/>
              <w:rPr>
                <w:rFonts w:asciiTheme="majorBidi" w:hAnsiTheme="majorBidi" w:cstheme="majorBidi"/>
              </w:rPr>
            </w:pPr>
          </w:p>
        </w:tc>
      </w:tr>
      <w:tr w:rsidR="003D1B71" w:rsidRPr="00890C5A" w14:paraId="0216365C" w14:textId="77777777" w:rsidTr="00031823">
        <w:trPr>
          <w:trHeight w:val="183"/>
        </w:trPr>
        <w:tc>
          <w:tcPr>
            <w:tcW w:w="720" w:type="dxa"/>
          </w:tcPr>
          <w:p w14:paraId="255477A8" w14:textId="77777777" w:rsidR="003D1B71" w:rsidRPr="00890C5A" w:rsidRDefault="003D1B71" w:rsidP="00B6466C">
            <w:pPr>
              <w:pStyle w:val="Sansinterligne"/>
              <w:rPr>
                <w:rFonts w:asciiTheme="majorBidi" w:hAnsiTheme="majorBidi" w:cstheme="majorBid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47F1BF5" w14:textId="77777777" w:rsidR="003D1B71" w:rsidRPr="00890C5A" w:rsidRDefault="003D1B71" w:rsidP="00B6466C">
            <w:pPr>
              <w:pStyle w:val="Sansinterligne"/>
              <w:rPr>
                <w:rFonts w:asciiTheme="majorBidi" w:hAnsiTheme="majorBidi" w:cstheme="majorBidi"/>
                <w:color w:val="666666"/>
              </w:rPr>
            </w:pPr>
          </w:p>
        </w:tc>
        <w:tc>
          <w:tcPr>
            <w:tcW w:w="423" w:type="dxa"/>
            <w:vMerge/>
          </w:tcPr>
          <w:p w14:paraId="0B605B20" w14:textId="77777777" w:rsidR="003D1B71" w:rsidRPr="00890C5A" w:rsidRDefault="003D1B71" w:rsidP="00590471">
            <w:pPr>
              <w:pStyle w:val="Corpsdetexte"/>
              <w:kinsoku w:val="0"/>
              <w:overflowPunct w:val="0"/>
              <w:rPr>
                <w:rFonts w:asciiTheme="majorBidi" w:hAnsiTheme="majorBidi" w:cstheme="majorBidi"/>
              </w:rPr>
            </w:pPr>
          </w:p>
        </w:tc>
        <w:tc>
          <w:tcPr>
            <w:tcW w:w="6607" w:type="dxa"/>
            <w:vMerge/>
            <w:tcBorders>
              <w:bottom w:val="single" w:sz="4" w:space="0" w:color="auto"/>
            </w:tcBorders>
          </w:tcPr>
          <w:p w14:paraId="0A949B4B" w14:textId="77777777" w:rsidR="003D1B71" w:rsidRPr="00890C5A" w:rsidRDefault="003D1B71" w:rsidP="005801E5">
            <w:pPr>
              <w:pStyle w:val="Titre1"/>
              <w:rPr>
                <w:rFonts w:asciiTheme="majorBidi" w:hAnsiTheme="majorBidi" w:cstheme="majorBidi"/>
              </w:rPr>
            </w:pPr>
          </w:p>
        </w:tc>
      </w:tr>
      <w:tr w:rsidR="003D1B71" w:rsidRPr="00890C5A" w14:paraId="5644EC41" w14:textId="77777777" w:rsidTr="00031823">
        <w:trPr>
          <w:trHeight w:val="633"/>
        </w:trPr>
        <w:tc>
          <w:tcPr>
            <w:tcW w:w="720" w:type="dxa"/>
          </w:tcPr>
          <w:p w14:paraId="29301E0C" w14:textId="77777777" w:rsidR="003D1B71" w:rsidRPr="00890C5A" w:rsidRDefault="003D1B71" w:rsidP="006D79A8">
            <w:pPr>
              <w:pStyle w:val="Informations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5FD75CC" w14:textId="77777777" w:rsidR="003D1B71" w:rsidRPr="00890C5A" w:rsidRDefault="003D1B71" w:rsidP="006D79A8">
            <w:pPr>
              <w:pStyle w:val="Informations"/>
              <w:jc w:val="center"/>
              <w:rPr>
                <w:rFonts w:asciiTheme="majorBidi" w:hAnsiTheme="majorBidi" w:cstheme="majorBidi"/>
                <w:color w:val="666666"/>
              </w:rPr>
            </w:pPr>
            <w:r w:rsidRPr="00890C5A">
              <w:rPr>
                <w:rFonts w:asciiTheme="majorBidi" w:hAnsiTheme="majorBidi" w:cstheme="majorBidi"/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DB99AFB" wp14:editId="447B4821">
                      <wp:extent cx="338455" cy="346075"/>
                      <wp:effectExtent l="0" t="0" r="4445" b="0"/>
                      <wp:docPr id="24" name="Groupe 24" descr="icône de courrier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e libre : Forme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 32" descr="Icône de courri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BE331C" id="Groupe 24" o:spid="_x0000_s1026" alt="icône de courrier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">
                      <v:shape id="Forme libre : Forme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2" o:spid="_x0000_s1028" type="#_x0000_t75" alt="Icône de courrier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ône de courri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79CEFDF" w14:textId="18B6EBB1" w:rsidR="003D1B71" w:rsidRPr="00890C5A" w:rsidRDefault="00901905" w:rsidP="00380FD1">
            <w:pPr>
              <w:pStyle w:val="Informations"/>
              <w:rPr>
                <w:rFonts w:asciiTheme="majorBidi" w:hAnsiTheme="majorBidi" w:cstheme="majorBidi"/>
              </w:rPr>
            </w:pPr>
            <w:r w:rsidRPr="00890C5A">
              <w:rPr>
                <w:rFonts w:asciiTheme="majorBidi" w:hAnsiTheme="majorBidi" w:cstheme="majorBidi"/>
                <w:color w:val="005595" w:themeColor="accent2" w:themeShade="BF"/>
                <w:u w:val="single"/>
              </w:rPr>
              <w:t>mohamedamirlahyani@gmail.com</w:t>
            </w:r>
          </w:p>
        </w:tc>
        <w:tc>
          <w:tcPr>
            <w:tcW w:w="423" w:type="dxa"/>
            <w:vMerge/>
          </w:tcPr>
          <w:p w14:paraId="3AAB12E8" w14:textId="77777777" w:rsidR="003D1B71" w:rsidRPr="00890C5A" w:rsidRDefault="003D1B71" w:rsidP="00590471">
            <w:pPr>
              <w:pStyle w:val="Corpsdetexte"/>
              <w:kinsoku w:val="0"/>
              <w:overflowPunct w:val="0"/>
              <w:rPr>
                <w:rFonts w:asciiTheme="majorBidi" w:hAnsiTheme="majorBidi" w:cstheme="majorBidi"/>
              </w:rPr>
            </w:pPr>
          </w:p>
        </w:tc>
        <w:tc>
          <w:tcPr>
            <w:tcW w:w="6607" w:type="dxa"/>
            <w:vMerge/>
            <w:tcBorders>
              <w:bottom w:val="single" w:sz="4" w:space="0" w:color="auto"/>
            </w:tcBorders>
          </w:tcPr>
          <w:p w14:paraId="50012067" w14:textId="77777777" w:rsidR="003D1B71" w:rsidRPr="00890C5A" w:rsidRDefault="003D1B71" w:rsidP="005801E5">
            <w:pPr>
              <w:pStyle w:val="Titre1"/>
              <w:rPr>
                <w:rFonts w:asciiTheme="majorBidi" w:hAnsiTheme="majorBidi" w:cstheme="majorBidi"/>
              </w:rPr>
            </w:pPr>
          </w:p>
        </w:tc>
      </w:tr>
      <w:tr w:rsidR="003D1B71" w:rsidRPr="00890C5A" w14:paraId="734AD35C" w14:textId="77777777" w:rsidTr="00031823">
        <w:trPr>
          <w:trHeight w:val="174"/>
        </w:trPr>
        <w:tc>
          <w:tcPr>
            <w:tcW w:w="720" w:type="dxa"/>
          </w:tcPr>
          <w:p w14:paraId="2D28557A" w14:textId="77777777" w:rsidR="003D1B71" w:rsidRPr="00890C5A" w:rsidRDefault="003D1B71" w:rsidP="00B6466C">
            <w:pPr>
              <w:pStyle w:val="Sansinterligne"/>
              <w:rPr>
                <w:rFonts w:asciiTheme="majorBidi" w:hAnsiTheme="majorBidi" w:cstheme="majorBid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F63F751" w14:textId="77777777" w:rsidR="003D1B71" w:rsidRPr="00890C5A" w:rsidRDefault="003D1B71" w:rsidP="00B6466C">
            <w:pPr>
              <w:pStyle w:val="Sansinterligne"/>
              <w:rPr>
                <w:rFonts w:asciiTheme="majorBidi" w:hAnsiTheme="majorBidi" w:cstheme="majorBidi"/>
                <w:color w:val="666666"/>
              </w:rPr>
            </w:pPr>
          </w:p>
        </w:tc>
        <w:tc>
          <w:tcPr>
            <w:tcW w:w="423" w:type="dxa"/>
            <w:vMerge/>
          </w:tcPr>
          <w:p w14:paraId="3913E200" w14:textId="77777777" w:rsidR="003D1B71" w:rsidRPr="00890C5A" w:rsidRDefault="003D1B71" w:rsidP="00590471">
            <w:pPr>
              <w:pStyle w:val="Corpsdetexte"/>
              <w:kinsoku w:val="0"/>
              <w:overflowPunct w:val="0"/>
              <w:rPr>
                <w:rFonts w:asciiTheme="majorBidi" w:hAnsiTheme="majorBidi" w:cstheme="majorBidi"/>
              </w:rPr>
            </w:pPr>
          </w:p>
        </w:tc>
        <w:tc>
          <w:tcPr>
            <w:tcW w:w="6607" w:type="dxa"/>
            <w:vMerge/>
            <w:tcBorders>
              <w:bottom w:val="single" w:sz="4" w:space="0" w:color="auto"/>
            </w:tcBorders>
          </w:tcPr>
          <w:p w14:paraId="4AD1F257" w14:textId="77777777" w:rsidR="003D1B71" w:rsidRPr="00890C5A" w:rsidRDefault="003D1B71" w:rsidP="005801E5">
            <w:pPr>
              <w:pStyle w:val="Titre1"/>
              <w:rPr>
                <w:rFonts w:asciiTheme="majorBidi" w:hAnsiTheme="majorBidi" w:cstheme="majorBidi"/>
              </w:rPr>
            </w:pPr>
          </w:p>
        </w:tc>
      </w:tr>
      <w:tr w:rsidR="003D1B71" w:rsidRPr="00890C5A" w14:paraId="4B4FDBF3" w14:textId="77777777" w:rsidTr="00031823">
        <w:trPr>
          <w:trHeight w:val="633"/>
        </w:trPr>
        <w:tc>
          <w:tcPr>
            <w:tcW w:w="720" w:type="dxa"/>
          </w:tcPr>
          <w:p w14:paraId="189B75DF" w14:textId="77777777" w:rsidR="003D1B71" w:rsidRPr="00890C5A" w:rsidRDefault="003D1B71" w:rsidP="006D79A8">
            <w:pPr>
              <w:pStyle w:val="Informations"/>
              <w:jc w:val="center"/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F05B2D2" w14:textId="77777777" w:rsidR="003D1B71" w:rsidRPr="00890C5A" w:rsidRDefault="003D1B71" w:rsidP="006D79A8">
            <w:pPr>
              <w:pStyle w:val="Informations"/>
              <w:jc w:val="center"/>
              <w:rPr>
                <w:rFonts w:asciiTheme="majorBidi" w:hAnsiTheme="majorBidi" w:cstheme="majorBidi"/>
                <w:color w:val="666666"/>
              </w:rPr>
            </w:pPr>
            <w:r w:rsidRPr="00890C5A">
              <w:rPr>
                <w:rFonts w:asciiTheme="majorBidi" w:hAnsiTheme="majorBidi" w:cstheme="majorBidi"/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88AF5A0" wp14:editId="15FDDA96">
                      <wp:extent cx="338455" cy="346075"/>
                      <wp:effectExtent l="0" t="0" r="4445" b="0"/>
                      <wp:docPr id="23" name="Groupe 23" descr="icône de site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e libre : Forme 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 36" descr="icône de site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74D8EE" id="Groupe 23" o:spid="_x0000_s1026" alt="icône de site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">
                      <v:shape id="Forme libre : Forme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6" o:spid="_x0000_s1028" type="#_x0000_t75" alt="icône de site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ône de site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45550EF" w14:textId="77777777" w:rsidR="00901905" w:rsidRPr="00890C5A" w:rsidRDefault="00000000" w:rsidP="00901905">
            <w:pPr>
              <w:rPr>
                <w:rFonts w:asciiTheme="majorBidi" w:hAnsiTheme="majorBidi" w:cstheme="majorBidi"/>
              </w:rPr>
            </w:pPr>
            <w:hyperlink r:id="rId20" w:history="1">
              <w:r w:rsidR="00901905" w:rsidRPr="00890C5A">
                <w:rPr>
                  <w:rStyle w:val="Lienhypertexte"/>
                  <w:rFonts w:asciiTheme="majorBidi" w:hAnsiTheme="majorBidi" w:cstheme="majorBidi"/>
                </w:rPr>
                <w:t>https://lihainihamda123.wixsite.com/website</w:t>
              </w:r>
            </w:hyperlink>
          </w:p>
          <w:p w14:paraId="38A9EEB7" w14:textId="68C979DF" w:rsidR="003D1B71" w:rsidRPr="00890C5A" w:rsidRDefault="003D1B71" w:rsidP="00380FD1">
            <w:pPr>
              <w:pStyle w:val="Informations"/>
              <w:rPr>
                <w:rFonts w:asciiTheme="majorBidi" w:hAnsiTheme="majorBidi" w:cstheme="majorBidi"/>
              </w:rPr>
            </w:pPr>
          </w:p>
        </w:tc>
        <w:tc>
          <w:tcPr>
            <w:tcW w:w="423" w:type="dxa"/>
            <w:vMerge/>
          </w:tcPr>
          <w:p w14:paraId="6A37C6CF" w14:textId="77777777" w:rsidR="003D1B71" w:rsidRPr="00890C5A" w:rsidRDefault="003D1B71" w:rsidP="00642F02">
            <w:pPr>
              <w:pStyle w:val="Informations"/>
              <w:rPr>
                <w:rFonts w:asciiTheme="majorBidi" w:hAnsiTheme="majorBidi" w:cstheme="majorBidi"/>
              </w:rPr>
            </w:pPr>
          </w:p>
        </w:tc>
        <w:tc>
          <w:tcPr>
            <w:tcW w:w="6607" w:type="dxa"/>
            <w:vMerge/>
            <w:tcBorders>
              <w:bottom w:val="single" w:sz="4" w:space="0" w:color="auto"/>
            </w:tcBorders>
          </w:tcPr>
          <w:p w14:paraId="78D2D55A" w14:textId="77777777" w:rsidR="003D1B71" w:rsidRPr="00890C5A" w:rsidRDefault="003D1B71" w:rsidP="005801E5">
            <w:pPr>
              <w:pStyle w:val="Titre1"/>
              <w:rPr>
                <w:rFonts w:asciiTheme="majorBidi" w:hAnsiTheme="majorBidi" w:cstheme="majorBidi"/>
              </w:rPr>
            </w:pPr>
          </w:p>
        </w:tc>
      </w:tr>
      <w:tr w:rsidR="003D1B71" w:rsidRPr="00890C5A" w14:paraId="21D356E3" w14:textId="77777777" w:rsidTr="00031823">
        <w:trPr>
          <w:trHeight w:val="2448"/>
        </w:trPr>
        <w:tc>
          <w:tcPr>
            <w:tcW w:w="720" w:type="dxa"/>
          </w:tcPr>
          <w:p w14:paraId="51B5D5AA" w14:textId="1C14E091" w:rsidR="003D1B71" w:rsidRPr="00890C5A" w:rsidRDefault="003D1B71" w:rsidP="00222466">
            <w:pPr>
              <w:rPr>
                <w:rFonts w:asciiTheme="majorBidi" w:hAnsiTheme="majorBidi" w:cstheme="majorBid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1A36F224" w14:textId="11824538" w:rsidR="003D1B71" w:rsidRPr="00890C5A" w:rsidRDefault="00E53F8A" w:rsidP="00222466">
            <w:pPr>
              <w:rPr>
                <w:rFonts w:asciiTheme="majorBidi" w:hAnsiTheme="majorBidi" w:cstheme="majorBidi"/>
                <w:color w:val="0072C7" w:themeColor="accent2"/>
              </w:rPr>
            </w:pPr>
            <w:r w:rsidRPr="00890C5A">
              <w:rPr>
                <w:rFonts w:asciiTheme="majorBidi" w:hAnsiTheme="majorBidi" w:cstheme="majorBidi"/>
                <w:noProof/>
                <w:color w:val="0072C7" w:themeColor="accent2"/>
              </w:rPr>
              <w:drawing>
                <wp:inline distT="0" distB="0" distL="0" distR="0" wp14:anchorId="3957B3BC" wp14:editId="7496F59B">
                  <wp:extent cx="419100" cy="352032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28" cy="355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90C5A">
              <w:rPr>
                <w:rFonts w:asciiTheme="majorBidi" w:hAnsiTheme="majorBidi" w:cstheme="majorBidi"/>
                <w:color w:val="0072C7" w:themeColor="accent2"/>
              </w:rPr>
              <w:t xml:space="preserve">      </w:t>
            </w:r>
            <w:hyperlink r:id="rId22" w:history="1">
              <w:r w:rsidRPr="00890C5A">
                <w:rPr>
                  <w:rStyle w:val="Lienhypertexte"/>
                  <w:rFonts w:asciiTheme="majorBidi" w:hAnsiTheme="majorBidi" w:cstheme="majorBidi"/>
                </w:rPr>
                <w:t>https://www.linkedin.com/in/amir-lahyani-961aa7250/</w:t>
              </w:r>
            </w:hyperlink>
          </w:p>
          <w:p w14:paraId="47D2B32C" w14:textId="21E99CF4" w:rsidR="00E53F8A" w:rsidRPr="00890C5A" w:rsidRDefault="00E53F8A" w:rsidP="00222466">
            <w:pPr>
              <w:rPr>
                <w:rFonts w:asciiTheme="majorBidi" w:hAnsiTheme="majorBidi" w:cstheme="majorBidi"/>
                <w:color w:val="0072C7" w:themeColor="accent2"/>
              </w:rPr>
            </w:pPr>
          </w:p>
        </w:tc>
        <w:tc>
          <w:tcPr>
            <w:tcW w:w="423" w:type="dxa"/>
          </w:tcPr>
          <w:p w14:paraId="793085B5" w14:textId="77777777" w:rsidR="003D1B71" w:rsidRPr="00890C5A" w:rsidRDefault="003D1B71" w:rsidP="00222466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6607" w:type="dxa"/>
            <w:vMerge/>
            <w:tcBorders>
              <w:bottom w:val="single" w:sz="4" w:space="0" w:color="auto"/>
            </w:tcBorders>
          </w:tcPr>
          <w:p w14:paraId="55867214" w14:textId="77777777" w:rsidR="003D1B71" w:rsidRPr="00890C5A" w:rsidRDefault="003D1B71" w:rsidP="00222466">
            <w:pPr>
              <w:rPr>
                <w:rFonts w:asciiTheme="majorBidi" w:hAnsiTheme="majorBidi" w:cstheme="majorBidi"/>
              </w:rPr>
            </w:pPr>
          </w:p>
        </w:tc>
      </w:tr>
    </w:tbl>
    <w:p w14:paraId="43B91257" w14:textId="77777777" w:rsidR="007F5B63" w:rsidRPr="00890C5A" w:rsidRDefault="007F5B63" w:rsidP="006D79A8">
      <w:pPr>
        <w:pStyle w:val="Corpsdetexte"/>
        <w:rPr>
          <w:rFonts w:asciiTheme="majorBidi" w:hAnsiTheme="majorBidi" w:cstheme="majorBidi"/>
        </w:rPr>
      </w:pPr>
    </w:p>
    <w:sectPr w:rsidR="007F5B63" w:rsidRPr="00890C5A" w:rsidSect="00D23511">
      <w:headerReference w:type="default" r:id="rId23"/>
      <w:type w:val="continuous"/>
      <w:pgSz w:w="11906" w:h="16838" w:code="9"/>
      <w:pgMar w:top="2302" w:right="794" w:bottom="1140" w:left="1140" w:header="720" w:footer="153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E7204" w14:textId="77777777" w:rsidR="00D23511" w:rsidRDefault="00D23511" w:rsidP="00590471">
      <w:r>
        <w:separator/>
      </w:r>
    </w:p>
  </w:endnote>
  <w:endnote w:type="continuationSeparator" w:id="0">
    <w:p w14:paraId="64356BB0" w14:textId="77777777" w:rsidR="00D23511" w:rsidRDefault="00D2351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B4D94" w14:textId="77777777" w:rsidR="00D23511" w:rsidRDefault="00D23511" w:rsidP="00590471">
      <w:r>
        <w:separator/>
      </w:r>
    </w:p>
  </w:footnote>
  <w:footnote w:type="continuationSeparator" w:id="0">
    <w:p w14:paraId="3558208F" w14:textId="77777777" w:rsidR="00D23511" w:rsidRDefault="00D2351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3E0F1" w14:textId="77777777" w:rsidR="00590471" w:rsidRPr="002D51C6" w:rsidRDefault="00310F17" w:rsidP="00060042">
    <w:pPr>
      <w:pStyle w:val="Corpsdetexte"/>
    </w:pPr>
    <w:r w:rsidRPr="002D51C6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64CE5D4" wp14:editId="1F19A513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e 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e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e libre : Forme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 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e 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e libre : Forme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e libre : Forme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e libre : Forme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e libre : Forme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e libre : Forme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e libre : Forme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213CD7" id="Groupe 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b+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76y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m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u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j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2/g7WF5QK9LH2I/k6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u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">
              <v:group id="Groupe 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e libre : Forme 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 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e 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e libre : Forme 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2D51C6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7987180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1EC4A6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F60B1E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0FABA16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DAC04E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5C134A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4C7E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4AEC1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FC331A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F73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A916DD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7C9F3B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63421799">
    <w:abstractNumId w:val="10"/>
  </w:num>
  <w:num w:numId="2" w16cid:durableId="1376587445">
    <w:abstractNumId w:val="11"/>
  </w:num>
  <w:num w:numId="3" w16cid:durableId="434793929">
    <w:abstractNumId w:val="9"/>
  </w:num>
  <w:num w:numId="4" w16cid:durableId="292057893">
    <w:abstractNumId w:val="14"/>
  </w:num>
  <w:num w:numId="5" w16cid:durableId="1286038281">
    <w:abstractNumId w:val="12"/>
  </w:num>
  <w:num w:numId="6" w16cid:durableId="1295870705">
    <w:abstractNumId w:val="8"/>
  </w:num>
  <w:num w:numId="7" w16cid:durableId="2062554138">
    <w:abstractNumId w:val="3"/>
  </w:num>
  <w:num w:numId="8" w16cid:durableId="799687608">
    <w:abstractNumId w:val="2"/>
  </w:num>
  <w:num w:numId="9" w16cid:durableId="1957832077">
    <w:abstractNumId w:val="1"/>
  </w:num>
  <w:num w:numId="10" w16cid:durableId="752119404">
    <w:abstractNumId w:val="0"/>
  </w:num>
  <w:num w:numId="11" w16cid:durableId="1664427007">
    <w:abstractNumId w:val="7"/>
  </w:num>
  <w:num w:numId="12" w16cid:durableId="1363897800">
    <w:abstractNumId w:val="6"/>
  </w:num>
  <w:num w:numId="13" w16cid:durableId="489179892">
    <w:abstractNumId w:val="5"/>
  </w:num>
  <w:num w:numId="14" w16cid:durableId="2105611519">
    <w:abstractNumId w:val="4"/>
  </w:num>
  <w:num w:numId="15" w16cid:durableId="9315442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905"/>
    <w:rsid w:val="00031823"/>
    <w:rsid w:val="00054159"/>
    <w:rsid w:val="00057B16"/>
    <w:rsid w:val="00060042"/>
    <w:rsid w:val="0008685D"/>
    <w:rsid w:val="00090860"/>
    <w:rsid w:val="000A349C"/>
    <w:rsid w:val="00112FD7"/>
    <w:rsid w:val="00150ABD"/>
    <w:rsid w:val="00174AFF"/>
    <w:rsid w:val="00177DF9"/>
    <w:rsid w:val="001946FC"/>
    <w:rsid w:val="00222466"/>
    <w:rsid w:val="00247254"/>
    <w:rsid w:val="0024753C"/>
    <w:rsid w:val="00276026"/>
    <w:rsid w:val="002A6560"/>
    <w:rsid w:val="002B4549"/>
    <w:rsid w:val="002D51C6"/>
    <w:rsid w:val="002E2300"/>
    <w:rsid w:val="00310F17"/>
    <w:rsid w:val="00322A46"/>
    <w:rsid w:val="003326CB"/>
    <w:rsid w:val="00337E2E"/>
    <w:rsid w:val="00353B60"/>
    <w:rsid w:val="00376291"/>
    <w:rsid w:val="00380FD1"/>
    <w:rsid w:val="00383D02"/>
    <w:rsid w:val="00385DE7"/>
    <w:rsid w:val="003D1B71"/>
    <w:rsid w:val="004773CA"/>
    <w:rsid w:val="004E158A"/>
    <w:rsid w:val="005604BC"/>
    <w:rsid w:val="00565C77"/>
    <w:rsid w:val="0056708E"/>
    <w:rsid w:val="00567D2A"/>
    <w:rsid w:val="005801E5"/>
    <w:rsid w:val="00590471"/>
    <w:rsid w:val="005B63B4"/>
    <w:rsid w:val="005D01FA"/>
    <w:rsid w:val="005E10C4"/>
    <w:rsid w:val="0063202F"/>
    <w:rsid w:val="006357E0"/>
    <w:rsid w:val="00642F02"/>
    <w:rsid w:val="00653E17"/>
    <w:rsid w:val="006A08E8"/>
    <w:rsid w:val="006D79A8"/>
    <w:rsid w:val="006F63E1"/>
    <w:rsid w:val="0070556E"/>
    <w:rsid w:val="0072353B"/>
    <w:rsid w:val="007575B6"/>
    <w:rsid w:val="00780766"/>
    <w:rsid w:val="007858B3"/>
    <w:rsid w:val="007A25B5"/>
    <w:rsid w:val="007B3C81"/>
    <w:rsid w:val="007D67CA"/>
    <w:rsid w:val="007E668F"/>
    <w:rsid w:val="007F5B63"/>
    <w:rsid w:val="007F63CF"/>
    <w:rsid w:val="00803A0A"/>
    <w:rsid w:val="008159AB"/>
    <w:rsid w:val="00846CB9"/>
    <w:rsid w:val="008566AA"/>
    <w:rsid w:val="00890C5A"/>
    <w:rsid w:val="008A0488"/>
    <w:rsid w:val="008A1E6E"/>
    <w:rsid w:val="008A508B"/>
    <w:rsid w:val="008C024F"/>
    <w:rsid w:val="008C2CFC"/>
    <w:rsid w:val="008D5482"/>
    <w:rsid w:val="008E0BF2"/>
    <w:rsid w:val="008E2674"/>
    <w:rsid w:val="00901905"/>
    <w:rsid w:val="00912DC8"/>
    <w:rsid w:val="00916248"/>
    <w:rsid w:val="00933798"/>
    <w:rsid w:val="009475DC"/>
    <w:rsid w:val="00967B93"/>
    <w:rsid w:val="00982D22"/>
    <w:rsid w:val="009D090F"/>
    <w:rsid w:val="009D6139"/>
    <w:rsid w:val="00A31464"/>
    <w:rsid w:val="00A31B16"/>
    <w:rsid w:val="00A33613"/>
    <w:rsid w:val="00A47A8D"/>
    <w:rsid w:val="00A62D8D"/>
    <w:rsid w:val="00AB587F"/>
    <w:rsid w:val="00AC6C7E"/>
    <w:rsid w:val="00AD4BBA"/>
    <w:rsid w:val="00B4158A"/>
    <w:rsid w:val="00B6466C"/>
    <w:rsid w:val="00B9084B"/>
    <w:rsid w:val="00BB1B5D"/>
    <w:rsid w:val="00BC22C7"/>
    <w:rsid w:val="00BD195A"/>
    <w:rsid w:val="00C07240"/>
    <w:rsid w:val="00C14078"/>
    <w:rsid w:val="00C4302F"/>
    <w:rsid w:val="00CE1E3D"/>
    <w:rsid w:val="00D053FA"/>
    <w:rsid w:val="00D23511"/>
    <w:rsid w:val="00D54A23"/>
    <w:rsid w:val="00D619EA"/>
    <w:rsid w:val="00D84E9A"/>
    <w:rsid w:val="00DA7BD6"/>
    <w:rsid w:val="00DC3F0A"/>
    <w:rsid w:val="00E014CA"/>
    <w:rsid w:val="00E223C0"/>
    <w:rsid w:val="00E26AED"/>
    <w:rsid w:val="00E53F8A"/>
    <w:rsid w:val="00E73AB8"/>
    <w:rsid w:val="00E90A60"/>
    <w:rsid w:val="00EB4312"/>
    <w:rsid w:val="00ED47F7"/>
    <w:rsid w:val="00ED5D97"/>
    <w:rsid w:val="00EE7E09"/>
    <w:rsid w:val="00F01326"/>
    <w:rsid w:val="00F0223C"/>
    <w:rsid w:val="00F2118B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2A8FB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2D51C6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rsid w:val="002D51C6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51C6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51C6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51C6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51C6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51C6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51C6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51C6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2D51C6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D51C6"/>
    <w:rPr>
      <w:rFonts w:ascii="Calibri" w:hAnsi="Calibri" w:cs="Calibr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2D51C6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agraphedeliste">
    <w:name w:val="List Paragraph"/>
    <w:basedOn w:val="Corpsdetexte"/>
    <w:uiPriority w:val="1"/>
    <w:semiHidden/>
    <w:qFormat/>
    <w:rsid w:val="002D51C6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semiHidden/>
    <w:rsid w:val="002D51C6"/>
    <w:rPr>
      <w:rFonts w:ascii="Times New Roman" w:hAnsi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D51C6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51C6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2D5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2D51C6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2D51C6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2D51C6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Corpsdetexte"/>
    <w:qFormat/>
    <w:rsid w:val="002D51C6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semiHidden/>
    <w:qFormat/>
    <w:rsid w:val="002D51C6"/>
    <w:rPr>
      <w:rFonts w:ascii="Calibri" w:hAnsi="Calibri" w:cs="Calibri"/>
      <w:b/>
      <w:bCs/>
      <w:color w:val="666666" w:themeColor="accent4"/>
    </w:rPr>
  </w:style>
  <w:style w:type="character" w:styleId="Textedelespacerserv">
    <w:name w:val="Placeholder Text"/>
    <w:basedOn w:val="Policepardfaut"/>
    <w:uiPriority w:val="99"/>
    <w:semiHidden/>
    <w:rsid w:val="002D51C6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ar"/>
    <w:uiPriority w:val="99"/>
    <w:rsid w:val="002D51C6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2D51C6"/>
    <w:rPr>
      <w:rFonts w:ascii="Calibri" w:hAnsi="Calibri" w:cs="Calibri"/>
    </w:rPr>
  </w:style>
  <w:style w:type="paragraph" w:styleId="Sansinterligne">
    <w:name w:val="No Spacing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itre2Car">
    <w:name w:val="Titre 2 Car"/>
    <w:basedOn w:val="Policepardfaut"/>
    <w:link w:val="Titre2"/>
    <w:uiPriority w:val="9"/>
    <w:rsid w:val="002D51C6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rience">
    <w:name w:val="Expérience"/>
    <w:basedOn w:val="Normal"/>
    <w:qFormat/>
    <w:rsid w:val="002D51C6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epuces">
    <w:name w:val="List Bullet"/>
    <w:basedOn w:val="Normal"/>
    <w:uiPriority w:val="99"/>
    <w:rsid w:val="002D51C6"/>
    <w:pPr>
      <w:numPr>
        <w:numId w:val="3"/>
      </w:numPr>
      <w:contextualSpacing/>
    </w:pPr>
  </w:style>
  <w:style w:type="paragraph" w:customStyle="1" w:styleId="Nomdeltablissement">
    <w:name w:val="Nom de l’établissement"/>
    <w:basedOn w:val="Normal"/>
    <w:uiPriority w:val="1"/>
    <w:rsid w:val="002D51C6"/>
    <w:rPr>
      <w:b/>
    </w:rPr>
  </w:style>
  <w:style w:type="character" w:customStyle="1" w:styleId="Mention1">
    <w:name w:val="Mention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2D51C6"/>
    <w:pPr>
      <w:numPr>
        <w:numId w:val="4"/>
      </w:numPr>
    </w:pPr>
  </w:style>
  <w:style w:type="numbering" w:styleId="1ai">
    <w:name w:val="Outline List 1"/>
    <w:basedOn w:val="Aucuneliste"/>
    <w:uiPriority w:val="99"/>
    <w:semiHidden/>
    <w:unhideWhenUsed/>
    <w:rsid w:val="002D51C6"/>
    <w:pPr>
      <w:numPr>
        <w:numId w:val="5"/>
      </w:numPr>
    </w:pPr>
  </w:style>
  <w:style w:type="character" w:styleId="CodeHTML">
    <w:name w:val="HTML Code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2D51C6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D51C6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2D51C6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2D51C6"/>
    <w:rPr>
      <w:rFonts w:ascii="Calibri" w:hAnsi="Calibri" w:cs="Calibri"/>
    </w:rPr>
  </w:style>
  <w:style w:type="character" w:styleId="ClavierHTML">
    <w:name w:val="HTML Keyboard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2D51C6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2D51C6"/>
    <w:rPr>
      <w:rFonts w:ascii="Consolas" w:hAnsi="Consolas" w:cs="Calibri"/>
      <w:sz w:val="20"/>
      <w:szCs w:val="20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2D51C6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2D51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2D51C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2D51C6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2D51C6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2D51C6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2D51C6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2D51C6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2D51C6"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D51C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frencelgre">
    <w:name w:val="Subtle Reference"/>
    <w:basedOn w:val="Policepardfaut"/>
    <w:uiPriority w:val="31"/>
    <w:semiHidden/>
    <w:rsid w:val="002D51C6"/>
    <w:rPr>
      <w:rFonts w:ascii="Calibri" w:hAnsi="Calibri" w:cs="Calibri"/>
      <w:smallCaps/>
      <w:color w:val="5A5A5A" w:themeColor="text1" w:themeTint="A5"/>
    </w:rPr>
  </w:style>
  <w:style w:type="character" w:styleId="Accentuationlgre">
    <w:name w:val="Subtle Emphasis"/>
    <w:basedOn w:val="Policepardfaut"/>
    <w:uiPriority w:val="1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2D51C6"/>
  </w:style>
  <w:style w:type="character" w:styleId="Titredulivre">
    <w:name w:val="Book Title"/>
    <w:basedOn w:val="Policepardfaut"/>
    <w:uiPriority w:val="33"/>
    <w:semiHidden/>
    <w:rsid w:val="002D51C6"/>
    <w:rPr>
      <w:rFonts w:ascii="Calibri" w:hAnsi="Calibri" w:cs="Calibri"/>
      <w:b/>
      <w:bCs/>
      <w:i/>
      <w:iCs/>
      <w:spacing w:val="5"/>
    </w:rPr>
  </w:style>
  <w:style w:type="character" w:customStyle="1" w:styleId="Mot-dise1">
    <w:name w:val="Mot-dièse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2D51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D51C6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2D51C6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2D51C6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2D51C6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2D51C6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2D51C6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2D51C6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2D51C6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2D51C6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2D51C6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2D51C6"/>
    <w:pPr>
      <w:spacing w:after="120"/>
      <w:ind w:left="1800"/>
      <w:contextualSpacing/>
    </w:pPr>
  </w:style>
  <w:style w:type="paragraph" w:styleId="Listenumros">
    <w:name w:val="List Number"/>
    <w:basedOn w:val="Normal"/>
    <w:uiPriority w:val="99"/>
    <w:semiHidden/>
    <w:unhideWhenUsed/>
    <w:rsid w:val="002D51C6"/>
    <w:pPr>
      <w:numPr>
        <w:numId w:val="6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2D51C6"/>
    <w:pPr>
      <w:numPr>
        <w:numId w:val="7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2D51C6"/>
    <w:pPr>
      <w:numPr>
        <w:numId w:val="8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2D51C6"/>
    <w:pPr>
      <w:numPr>
        <w:numId w:val="9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2D51C6"/>
    <w:pPr>
      <w:numPr>
        <w:numId w:val="10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2D51C6"/>
    <w:pPr>
      <w:numPr>
        <w:numId w:val="1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2D51C6"/>
    <w:pPr>
      <w:numPr>
        <w:numId w:val="1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2D51C6"/>
    <w:pPr>
      <w:numPr>
        <w:numId w:val="1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2D51C6"/>
    <w:pPr>
      <w:numPr>
        <w:numId w:val="14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rsid w:val="002D51C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D51C6"/>
    <w:rPr>
      <w:rFonts w:ascii="Calibri" w:hAnsi="Calibri" w:cs="Calibri"/>
      <w:color w:val="5A5A5A" w:themeColor="text1" w:themeTint="A5"/>
      <w:spacing w:val="15"/>
    </w:rPr>
  </w:style>
  <w:style w:type="table" w:styleId="Tableauclassique1">
    <w:name w:val="Table Classic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2D51C6"/>
  </w:style>
  <w:style w:type="paragraph" w:styleId="Textedemacro">
    <w:name w:val="macro"/>
    <w:link w:val="TextedemacroCar"/>
    <w:uiPriority w:val="99"/>
    <w:semiHidden/>
    <w:unhideWhenUsed/>
    <w:rsid w:val="002D51C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2D51C6"/>
    <w:rPr>
      <w:rFonts w:ascii="Corbel" w:eastAsiaTheme="majorEastAsia" w:hAnsi="Corbel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D51C6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2D51C6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2D51C6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2D51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qFormat/>
    <w:rsid w:val="002D51C6"/>
    <w:rPr>
      <w:rFonts w:ascii="Calibri" w:hAnsi="Calibri" w:cs="Calibri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aire">
    <w:name w:val="annotation text"/>
    <w:basedOn w:val="Normal"/>
    <w:link w:val="CommentaireCar"/>
    <w:uiPriority w:val="99"/>
    <w:semiHidden/>
    <w:unhideWhenUsed/>
    <w:rsid w:val="002D51C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D51C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D51C6"/>
    <w:rPr>
      <w:rFonts w:ascii="Calibri" w:hAnsi="Calibri" w:cs="Calibri"/>
      <w:b/>
      <w:bC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2D51C6"/>
    <w:rPr>
      <w:rFonts w:ascii="Calibri" w:hAnsi="Calibri" w:cs="Calibri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2D51C6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2D51C6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D51C6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51C6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D51C6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D51C6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D51C6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Aucuneliste"/>
    <w:uiPriority w:val="99"/>
    <w:semiHidden/>
    <w:unhideWhenUsed/>
    <w:rsid w:val="002D51C6"/>
    <w:pPr>
      <w:numPr>
        <w:numId w:val="15"/>
      </w:numPr>
    </w:pPr>
  </w:style>
  <w:style w:type="table" w:styleId="Tableausimple1">
    <w:name w:val="Plain Table 1"/>
    <w:basedOn w:val="TableauNormal"/>
    <w:uiPriority w:val="41"/>
    <w:rsid w:val="002D51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2D51C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2D51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2D51C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2D51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2D51C6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2D51C6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D51C6"/>
    <w:rPr>
      <w:rFonts w:ascii="Calibri" w:hAnsi="Calibri" w:cs="Calibri"/>
      <w:i/>
      <w:iCs/>
      <w:color w:val="2C567A" w:themeColor="accent1"/>
    </w:rPr>
  </w:style>
  <w:style w:type="character" w:styleId="Accentuationintense">
    <w:name w:val="Intense Emphasis"/>
    <w:basedOn w:val="Policepardfaut"/>
    <w:uiPriority w:val="21"/>
    <w:semiHidden/>
    <w:rsid w:val="002D51C6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D51C6"/>
    <w:rPr>
      <w:rFonts w:ascii="Times New Roman" w:hAnsi="Times New Roman"/>
      <w:sz w:val="24"/>
      <w:szCs w:val="24"/>
    </w:rPr>
  </w:style>
  <w:style w:type="character" w:customStyle="1" w:styleId="SmartHyperlink1">
    <w:name w:val="Smart Hyperlink1"/>
    <w:basedOn w:val="Policepardfaut"/>
    <w:uiPriority w:val="99"/>
    <w:semiHidden/>
    <w:unhideWhenUsed/>
    <w:rsid w:val="002D51C6"/>
    <w:rPr>
      <w:rFonts w:ascii="Calibri" w:hAnsi="Calibri" w:cs="Calibri"/>
      <w:u w:val="dotted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2D51C6"/>
    <w:rPr>
      <w:rFonts w:ascii="Calibri" w:hAnsi="Calibri" w:cs="Calibri"/>
      <w:color w:val="605E5C"/>
      <w:shd w:val="clear" w:color="auto" w:fill="E1DFDD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D51C6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D51C6"/>
    <w:rPr>
      <w:rFonts w:ascii="Calibri" w:hAnsi="Calibri" w:cs="Calibri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2D51C6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2D51C6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D51C6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2D51C6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D51C6"/>
    <w:rPr>
      <w:rFonts w:ascii="Calibri" w:hAnsi="Calibri" w:cs="Calibri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2D51C6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2D51C6"/>
    <w:pPr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2D51C6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D51C6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2D51C6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2D51C6"/>
  </w:style>
  <w:style w:type="character" w:customStyle="1" w:styleId="TitredenoteCar">
    <w:name w:val="Titre de note Car"/>
    <w:basedOn w:val="Policepardfaut"/>
    <w:link w:val="Titredenote"/>
    <w:uiPriority w:val="99"/>
    <w:semiHidden/>
    <w:rsid w:val="002D51C6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2D51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20">
    <w:name w:val="List Table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30">
    <w:name w:val="List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2D51C6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D51C6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2D51C6"/>
  </w:style>
  <w:style w:type="character" w:customStyle="1" w:styleId="SalutationsCar">
    <w:name w:val="Salutations Car"/>
    <w:basedOn w:val="Policepardfaut"/>
    <w:link w:val="Salutations"/>
    <w:uiPriority w:val="99"/>
    <w:semiHidden/>
    <w:rsid w:val="002D51C6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2D51C6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2D51C6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2D51C6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D51C6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D51C6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D51C6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D51C6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D51C6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D51C6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D51C6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D51C6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2D51C6"/>
    <w:rPr>
      <w:rFonts w:ascii="Corbel" w:eastAsiaTheme="majorEastAsia" w:hAnsi="Corbel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2D51C6"/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D51C6"/>
    <w:rPr>
      <w:rFonts w:ascii="Consolas" w:hAnsi="Consolas" w:cs="Calibri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2D51C6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D51C6"/>
    <w:rPr>
      <w:rFonts w:ascii="Calibri" w:hAnsi="Calibri" w:cs="Calibri"/>
    </w:rPr>
  </w:style>
  <w:style w:type="table" w:styleId="Grilledetableau1">
    <w:name w:val="Table Grid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2D51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3">
    <w:name w:val="Grid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D51C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D51C6"/>
    <w:rPr>
      <w:rFonts w:ascii="Calibri" w:hAnsi="Calibri" w:cs="Calibri"/>
      <w:sz w:val="20"/>
      <w:szCs w:val="20"/>
    </w:rPr>
  </w:style>
  <w:style w:type="character" w:styleId="Numrodeligne">
    <w:name w:val="lin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2D51C6"/>
    <w:rPr>
      <w:rFonts w:ascii="Calibri" w:hAnsi="Calibri" w:cs="Calibri"/>
      <w:color w:val="954F72" w:themeColor="followedHyperlink"/>
      <w:u w:val="single"/>
    </w:rPr>
  </w:style>
  <w:style w:type="character" w:styleId="Lienhypertexte">
    <w:name w:val="Hyperlink"/>
    <w:basedOn w:val="Policepardfaut"/>
    <w:uiPriority w:val="99"/>
    <w:unhideWhenUsed/>
    <w:rsid w:val="002D51C6"/>
    <w:rPr>
      <w:rFonts w:ascii="Calibri" w:hAnsi="Calibri" w:cs="Calibri"/>
      <w:color w:val="0563C1" w:themeColor="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D51C6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trt0xe">
    <w:name w:val="trt0xe"/>
    <w:basedOn w:val="Normal"/>
    <w:rsid w:val="00E53F8A"/>
    <w:pPr>
      <w:widowControl/>
      <w:autoSpaceDE/>
      <w:autoSpaceDN/>
      <w:adjustRightInd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E53F8A"/>
    <w:rPr>
      <w:color w:val="605E5C"/>
      <w:shd w:val="clear" w:color="auto" w:fill="E1DFDD"/>
    </w:rPr>
  </w:style>
  <w:style w:type="character" w:customStyle="1" w:styleId="y2iqfc">
    <w:name w:val="y2iqfc"/>
    <w:basedOn w:val="Policepardfaut"/>
    <w:rsid w:val="000541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8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jp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lihainihamda123.wixsite.com/websit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linkedin.com/in/amir-lahyani-961aa7250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fr-FR%7b3F47C8F8-0A65-4FE1-857C-AD45640FAC9C%7d\%7b33BE556B-74BB-4287-BEC5-C4D8D6F446EE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7F32C629E64A2F90D03D9594F808E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EE1D14B-BFC8-4357-AB4A-AE0FC45DFB55}"/>
      </w:docPartPr>
      <w:docPartBody>
        <w:p w:rsidR="00B53199" w:rsidRDefault="00B53199">
          <w:pPr>
            <w:pStyle w:val="087F32C629E64A2F90D03D9594F808EE"/>
          </w:pPr>
          <w:r w:rsidRPr="002A6560">
            <w:t>Expérience</w:t>
          </w:r>
        </w:p>
      </w:docPartBody>
    </w:docPart>
    <w:docPart>
      <w:docPartPr>
        <w:name w:val="11832DE3532A4BC78208F425D429D0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A165C14-FC89-45FA-9395-7C8385F25A66}"/>
      </w:docPartPr>
      <w:docPartBody>
        <w:p w:rsidR="00B53199" w:rsidRDefault="00B53199">
          <w:pPr>
            <w:pStyle w:val="11832DE3532A4BC78208F425D429D035"/>
          </w:pPr>
          <w:r w:rsidRPr="002A6560">
            <w:t>Formation</w:t>
          </w:r>
        </w:p>
      </w:docPartBody>
    </w:docPart>
    <w:docPart>
      <w:docPartPr>
        <w:name w:val="C8C99614574549199A84F90558EB50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78AA5F2-DDFB-464E-855F-1D8C5886F80E}"/>
      </w:docPartPr>
      <w:docPartBody>
        <w:p w:rsidR="00DF231C" w:rsidRDefault="00716869" w:rsidP="00716869">
          <w:pPr>
            <w:pStyle w:val="C8C99614574549199A84F90558EB5038"/>
          </w:pPr>
          <w:r w:rsidRPr="008F2702">
            <w:rPr>
              <w:lang w:bidi="fr-FR"/>
            </w:rPr>
            <w:t>Loisirs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199"/>
    <w:rsid w:val="000F1626"/>
    <w:rsid w:val="002A54A8"/>
    <w:rsid w:val="003F2099"/>
    <w:rsid w:val="00647A83"/>
    <w:rsid w:val="00716869"/>
    <w:rsid w:val="008F5030"/>
    <w:rsid w:val="00B53199"/>
    <w:rsid w:val="00D96D76"/>
    <w:rsid w:val="00DF2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qFormat/>
    <w:rsid w:val="00716869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eastAsia="ja-JP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87F32C629E64A2F90D03D9594F808EE">
    <w:name w:val="087F32C629E64A2F90D03D9594F808EE"/>
  </w:style>
  <w:style w:type="paragraph" w:customStyle="1" w:styleId="11832DE3532A4BC78208F425D429D035">
    <w:name w:val="11832DE3532A4BC78208F425D429D035"/>
  </w:style>
  <w:style w:type="character" w:styleId="Textedelespacerserv">
    <w:name w:val="Placeholder Text"/>
    <w:basedOn w:val="Policepardfaut"/>
    <w:uiPriority w:val="99"/>
    <w:semiHidden/>
    <w:rPr>
      <w:rFonts w:ascii="Calibri" w:hAnsi="Calibri" w:cs="Calibri"/>
      <w:color w:val="808080"/>
    </w:rPr>
  </w:style>
  <w:style w:type="character" w:customStyle="1" w:styleId="Titre2Car">
    <w:name w:val="Titre 2 Car"/>
    <w:basedOn w:val="Policepardfaut"/>
    <w:link w:val="Titre2"/>
    <w:uiPriority w:val="9"/>
    <w:rsid w:val="00716869"/>
    <w:rPr>
      <w:rFonts w:ascii="Century Gothic" w:eastAsiaTheme="majorEastAsia" w:hAnsi="Century Gothic" w:cstheme="majorBidi"/>
      <w:b/>
      <w:bCs/>
      <w:caps/>
      <w:szCs w:val="26"/>
      <w:lang w:eastAsia="ja-JP"/>
    </w:rPr>
  </w:style>
  <w:style w:type="paragraph" w:customStyle="1" w:styleId="C8C99614574549199A84F90558EB5038">
    <w:name w:val="C8C99614574549199A84F90558EB5038"/>
    <w:rsid w:val="007168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3F7056F-736B-4143-8FB2-4D83FF58B91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{33BE556B-74BB-4287-BEC5-C4D8D6F446EE}tf78128832_win32.dotx</Template>
  <TotalTime>0</TotalTime>
  <Pages>5</Pages>
  <Words>720</Words>
  <Characters>3961</Characters>
  <Application>Microsoft Office Word</Application>
  <DocSecurity>0</DocSecurity>
  <Lines>33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2024-01-22T23:48:00Z</dcterms:created>
  <dcterms:modified xsi:type="dcterms:W3CDTF">2024-01-22T23:48:00Z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